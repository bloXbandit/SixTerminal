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Pr="00257714" w:rsidR="00E74BB8" w:rsidP="00E74BB8" w:rsidRDefault="00E74BB8" w14:paraId="18A4EECF" w14:textId="77777777">
      <w:pPr>
        <w:rPr>
          <w:rFonts w:cs="Microsoft Sans Serif"/>
        </w:rPr>
      </w:pPr>
    </w:p>
    <w:p w:rsidRPr="00257714" w:rsidR="00E74BB8" w:rsidP="00E74BB8" w:rsidRDefault="00E74BB8" w14:paraId="0A6A405D" w14:textId="77777777">
      <w:pPr>
        <w:rPr>
          <w:rFonts w:cs="Microsoft Sans Serif"/>
        </w:rPr>
      </w:pPr>
    </w:p>
    <w:p w:rsidRPr="00257714" w:rsidR="00E74BB8" w:rsidP="00E74BB8" w:rsidRDefault="00E74BB8" w14:paraId="2933D600" w14:textId="77777777">
      <w:pPr>
        <w:rPr>
          <w:rFonts w:cs="Microsoft Sans Serif"/>
        </w:rPr>
      </w:pPr>
    </w:p>
    <w:p w:rsidRPr="00257714" w:rsidR="00E74BB8" w:rsidP="00E74BB8" w:rsidRDefault="00E74BB8" w14:paraId="44A589E7" w14:textId="77777777">
      <w:pPr>
        <w:rPr>
          <w:rFonts w:cs="Microsoft Sans Serif"/>
        </w:rPr>
      </w:pPr>
    </w:p>
    <w:p w:rsidRPr="00257714" w:rsidR="00E74BB8" w:rsidP="00E74BB8" w:rsidRDefault="00E74BB8" w14:paraId="1DA83CD6" w14:textId="77777777">
      <w:pPr>
        <w:rPr>
          <w:rFonts w:cs="Microsoft Sans Serif"/>
        </w:rPr>
      </w:pPr>
    </w:p>
    <w:p w:rsidRPr="00257714" w:rsidR="00E74BB8" w:rsidP="00E74BB8" w:rsidRDefault="00E74BB8" w14:paraId="5A329005" w14:textId="77777777">
      <w:pPr>
        <w:rPr>
          <w:rFonts w:cs="Microsoft Sans Serif"/>
        </w:rPr>
      </w:pPr>
    </w:p>
    <w:p w:rsidRPr="00043CBE" w:rsidR="00E74BB8" w:rsidP="00043CBE" w:rsidRDefault="00203010" w14:paraId="60CBE515" w14:textId="1ED38620">
      <w:pPr>
        <w:pStyle w:val="Heading5"/>
        <w:rPr>
          <w:rFonts w:ascii="Microsoft Sans Serif" w:hAnsi="Microsoft Sans Serif" w:cs="Microsoft Sans Serif"/>
          <w:sz w:val="40"/>
          <w:szCs w:val="40"/>
        </w:rPr>
      </w:pPr>
      <w:proofErr w:type="spellStart"/>
      <w:r>
        <w:rPr>
          <w:rFonts w:ascii="Microsoft Sans Serif" w:hAnsi="Microsoft Sans Serif" w:cs="Microsoft Sans Serif"/>
          <w:sz w:val="40"/>
          <w:szCs w:val="40"/>
        </w:rPr>
        <w:t>Rycon</w:t>
      </w:r>
      <w:proofErr w:type="spellEnd"/>
      <w:r w:rsidR="00A70B1E">
        <w:rPr>
          <w:rFonts w:ascii="Microsoft Sans Serif" w:hAnsi="Microsoft Sans Serif" w:cs="Microsoft Sans Serif"/>
          <w:sz w:val="40"/>
          <w:szCs w:val="40"/>
        </w:rPr>
        <w:t xml:space="preserve"> Construction, Inc.</w:t>
      </w:r>
    </w:p>
    <w:p w:rsidR="006330A4" w:rsidP="006330A4" w:rsidRDefault="006330A4" w14:paraId="31265688" w14:textId="77777777">
      <w:pPr>
        <w:rPr>
          <w:sz w:val="22"/>
          <w:szCs w:val="28"/>
        </w:rPr>
      </w:pPr>
    </w:p>
    <w:p w:rsidRPr="006330A4" w:rsidR="00C3040E" w:rsidP="006330A4" w:rsidRDefault="00C3040E" w14:paraId="213F8424" w14:textId="77777777">
      <w:pPr>
        <w:rPr>
          <w:sz w:val="22"/>
          <w:szCs w:val="28"/>
        </w:rPr>
      </w:pPr>
    </w:p>
    <w:p w:rsidRPr="00A70B1E" w:rsidR="00E74BB8" w:rsidP="00043CBE" w:rsidRDefault="00B8109B" w14:paraId="09204B98" w14:textId="2B3E9B9A">
      <w:pPr>
        <w:pStyle w:val="Heading5"/>
        <w:spacing w:line="240" w:lineRule="auto"/>
        <w:rPr>
          <w:rFonts w:ascii="Microsoft Sans Serif" w:hAnsi="Microsoft Sans Serif" w:cs="Microsoft Sans Serif"/>
          <w:sz w:val="36"/>
          <w:szCs w:val="36"/>
        </w:rPr>
      </w:pPr>
      <w:r>
        <w:rPr>
          <w:rFonts w:ascii="Microsoft Sans Serif" w:hAnsi="Microsoft Sans Serif" w:cs="Microsoft Sans Serif"/>
          <w:sz w:val="36"/>
          <w:szCs w:val="36"/>
        </w:rPr>
        <w:t>Public Storage Fairfax</w:t>
      </w:r>
    </w:p>
    <w:p w:rsidRPr="006330A4" w:rsidR="00F53C1D" w:rsidP="00F53C1D" w:rsidRDefault="00B8109B" w14:paraId="68DA63AC" w14:textId="0C286498">
      <w:pPr>
        <w:rPr>
          <w:rFonts w:cs="Microsoft Sans Serif"/>
          <w:sz w:val="22"/>
          <w:szCs w:val="28"/>
        </w:rPr>
      </w:pPr>
      <w:r>
        <w:rPr>
          <w:rFonts w:cs="Microsoft Sans Serif"/>
          <w:sz w:val="22"/>
          <w:szCs w:val="28"/>
        </w:rPr>
        <w:t>Fairfax, VA</w:t>
      </w:r>
    </w:p>
    <w:p w:rsidR="00E74BB8" w:rsidP="00E74BB8" w:rsidRDefault="00E74BB8" w14:paraId="3700CE73" w14:textId="77777777">
      <w:pPr>
        <w:rPr>
          <w:rFonts w:cs="Microsoft Sans Serif"/>
          <w:sz w:val="22"/>
          <w:szCs w:val="28"/>
        </w:rPr>
      </w:pPr>
    </w:p>
    <w:p w:rsidRPr="006330A4" w:rsidR="00C3040E" w:rsidP="00E74BB8" w:rsidRDefault="00C3040E" w14:paraId="5023716A" w14:textId="77777777">
      <w:pPr>
        <w:rPr>
          <w:rFonts w:cs="Microsoft Sans Serif"/>
          <w:sz w:val="22"/>
          <w:szCs w:val="28"/>
        </w:rPr>
      </w:pPr>
    </w:p>
    <w:p w:rsidR="00E74BB8" w:rsidP="00A70B1E" w:rsidRDefault="128A4EB2" w14:paraId="667D5758" w14:textId="32BA4AF8">
      <w:pPr>
        <w:pStyle w:val="Heading1"/>
      </w:pPr>
      <w:bookmarkStart w:name="_Toc1664056775" w:id="1156578897"/>
      <w:r w:rsidR="128A4EB2">
        <w:rPr/>
        <w:t xml:space="preserve">Project Schedule Narrative (Update </w:t>
      </w:r>
      <w:r w:rsidR="00227139">
        <w:rPr/>
        <w:t>0</w:t>
      </w:r>
      <w:r w:rsidR="00B8109B">
        <w:rPr/>
        <w:t>5</w:t>
      </w:r>
      <w:r w:rsidR="128A4EB2">
        <w:rPr/>
        <w:t>)</w:t>
      </w:r>
      <w:bookmarkEnd w:id="1156578897"/>
    </w:p>
    <w:p w:rsidR="00A70B1E" w:rsidP="22B7995E" w:rsidRDefault="128A4EB2" w14:paraId="453EFB63" w14:textId="41A0D927">
      <w:pPr>
        <w:pStyle w:val="Heading2"/>
        <w:rPr>
          <w:u w:val="single"/>
        </w:rPr>
      </w:pPr>
      <w:bookmarkStart w:name="_Toc219404215" w:id="75040888"/>
      <w:r w:rsidR="128A4EB2">
        <w:rPr/>
        <w:t xml:space="preserve">Schedule File: </w:t>
      </w:r>
      <w:r w:rsidRPr="5C76D3F7" w:rsidR="00B8109B">
        <w:rPr>
          <w:u w:val="single"/>
        </w:rPr>
        <w:t>PSFVA</w:t>
      </w:r>
      <w:r w:rsidRPr="5C76D3F7" w:rsidR="128A4EB2">
        <w:rPr>
          <w:u w:val="single"/>
        </w:rPr>
        <w:t>-</w:t>
      </w:r>
      <w:r w:rsidRPr="5C76D3F7" w:rsidR="00B8109B">
        <w:rPr>
          <w:u w:val="single"/>
        </w:rPr>
        <w:t>UP</w:t>
      </w:r>
      <w:r w:rsidRPr="5C76D3F7" w:rsidR="00227139">
        <w:rPr>
          <w:u w:val="single"/>
        </w:rPr>
        <w:t>0</w:t>
      </w:r>
      <w:r w:rsidRPr="5C76D3F7" w:rsidR="00B8109B">
        <w:rPr>
          <w:u w:val="single"/>
        </w:rPr>
        <w:t>5</w:t>
      </w:r>
      <w:r w:rsidRPr="5C76D3F7" w:rsidR="128A4EB2">
        <w:rPr>
          <w:u w:val="single"/>
        </w:rPr>
        <w:t>-R</w:t>
      </w:r>
      <w:r w:rsidRPr="5C76D3F7" w:rsidR="00F86FD7">
        <w:rPr>
          <w:u w:val="single"/>
        </w:rPr>
        <w:t>0</w:t>
      </w:r>
      <w:bookmarkEnd w:id="75040888"/>
    </w:p>
    <w:p w:rsidR="00A70B1E" w:rsidP="22B7995E" w:rsidRDefault="128A4EB2" w14:paraId="08E81954" w14:textId="1D6DB17B">
      <w:pPr>
        <w:pStyle w:val="Heading2"/>
        <w:rPr>
          <w:u w:val="single"/>
        </w:rPr>
      </w:pPr>
      <w:bookmarkStart w:name="_Toc1328296526" w:id="1397521962"/>
      <w:r w:rsidR="128A4EB2">
        <w:rPr/>
        <w:t xml:space="preserve">Data Date: </w:t>
      </w:r>
      <w:r w:rsidRPr="5C76D3F7" w:rsidR="00B8109B">
        <w:rPr>
          <w:u w:val="single"/>
        </w:rPr>
        <w:t>January 31</w:t>
      </w:r>
      <w:r w:rsidRPr="5C76D3F7" w:rsidR="128A4EB2">
        <w:rPr>
          <w:u w:val="single"/>
        </w:rPr>
        <w:t>, 202</w:t>
      </w:r>
      <w:r w:rsidRPr="5C76D3F7" w:rsidR="00B8109B">
        <w:rPr>
          <w:u w:val="single"/>
        </w:rPr>
        <w:t>6</w:t>
      </w:r>
      <w:bookmarkEnd w:id="1397521962"/>
    </w:p>
    <w:p w:rsidR="00A70B1E" w:rsidP="00A70B1E" w:rsidRDefault="00A70B1E" w14:paraId="54CE863E" w14:textId="77777777"/>
    <w:p w:rsidRPr="00A70B1E" w:rsidR="00E74BB8" w:rsidP="00A70B1E" w:rsidRDefault="128A4EB2" w14:paraId="1108FBE2" w14:textId="72123700">
      <w:pPr>
        <w:pStyle w:val="Heading2"/>
        <w:rPr>
          <w:rFonts w:cs="Microsoft Sans Serif"/>
          <w:u w:val="single"/>
        </w:rPr>
      </w:pPr>
      <w:bookmarkStart w:name="_Toc1733066181" w:id="2050860499"/>
      <w:r w:rsidR="128A4EB2">
        <w:rPr/>
        <w:t xml:space="preserve">Submitted: </w:t>
      </w:r>
      <w:r w:rsidRPr="5C76D3F7" w:rsidR="004B08D6">
        <w:rPr>
          <w:u w:val="single"/>
        </w:rPr>
        <w:t>February 5</w:t>
      </w:r>
      <w:r w:rsidRPr="5C76D3F7" w:rsidR="128A4EB2">
        <w:rPr>
          <w:u w:val="single"/>
        </w:rPr>
        <w:t>, 202</w:t>
      </w:r>
      <w:r w:rsidRPr="5C76D3F7" w:rsidR="004B08D6">
        <w:rPr>
          <w:u w:val="single"/>
        </w:rPr>
        <w:t>6</w:t>
      </w:r>
      <w:bookmarkEnd w:id="2050860499"/>
    </w:p>
    <w:p w:rsidRPr="00257714" w:rsidR="00E74BB8" w:rsidP="00E74BB8" w:rsidRDefault="00E74BB8" w14:paraId="20B3B56A" w14:textId="77777777">
      <w:pPr>
        <w:rPr>
          <w:rFonts w:cs="Microsoft Sans Serif"/>
        </w:rPr>
      </w:pPr>
    </w:p>
    <w:p w:rsidRPr="00257714" w:rsidR="00E74BB8" w:rsidP="00E74BB8" w:rsidRDefault="00E74BB8" w14:paraId="294372B5" w14:textId="77777777">
      <w:pPr>
        <w:rPr>
          <w:rFonts w:cs="Microsoft Sans Serif"/>
        </w:rPr>
      </w:pPr>
    </w:p>
    <w:p w:rsidRPr="00257714" w:rsidR="00E74BB8" w:rsidP="00E74BB8" w:rsidRDefault="00E74BB8" w14:paraId="1B94635F" w14:textId="77777777">
      <w:pPr>
        <w:rPr>
          <w:rFonts w:cs="Microsoft Sans Serif"/>
        </w:rPr>
      </w:pPr>
    </w:p>
    <w:p w:rsidR="00E74BB8" w:rsidP="00A70B1E" w:rsidRDefault="00E74BB8" w14:paraId="26B4F048" w14:textId="52F360A5">
      <w:pPr>
        <w:jc w:val="center"/>
        <w:rPr>
          <w:rFonts w:cs="Microsoft Sans Serif"/>
        </w:rPr>
      </w:pPr>
    </w:p>
    <w:p w:rsidR="00A70B1E" w:rsidP="00A70B1E" w:rsidRDefault="00A70B1E" w14:paraId="7DB2EDA1" w14:textId="77777777">
      <w:pPr>
        <w:jc w:val="center"/>
        <w:rPr>
          <w:rFonts w:cs="Microsoft Sans Serif"/>
        </w:rPr>
      </w:pPr>
    </w:p>
    <w:p w:rsidR="00A70B1E" w:rsidP="00A70B1E" w:rsidRDefault="00A70B1E" w14:paraId="19CD368C" w14:textId="77777777">
      <w:pPr>
        <w:jc w:val="center"/>
        <w:rPr>
          <w:rFonts w:cs="Microsoft Sans Serif"/>
        </w:rPr>
      </w:pPr>
    </w:p>
    <w:p w:rsidR="00A70B1E" w:rsidP="00A70B1E" w:rsidRDefault="00A70B1E" w14:paraId="05E7913C" w14:textId="77777777">
      <w:pPr>
        <w:jc w:val="center"/>
        <w:rPr>
          <w:rFonts w:cs="Microsoft Sans Serif"/>
        </w:rPr>
      </w:pPr>
    </w:p>
    <w:p w:rsidRPr="00257714" w:rsidR="00A70B1E" w:rsidP="00A70B1E" w:rsidRDefault="00A70B1E" w14:paraId="70398AD3" w14:textId="77777777">
      <w:pPr>
        <w:jc w:val="center"/>
        <w:rPr>
          <w:rFonts w:cs="Microsoft Sans Serif"/>
        </w:rPr>
      </w:pPr>
    </w:p>
    <w:p w:rsidRPr="00257714" w:rsidR="00E74BB8" w:rsidP="00E74BB8" w:rsidRDefault="00E74BB8" w14:paraId="0672B98D" w14:textId="7A4372F6">
      <w:pPr>
        <w:jc w:val="right"/>
        <w:rPr>
          <w:rStyle w:val="Heading2Char"/>
          <w:rFonts w:cs="Microsoft Sans Serif"/>
        </w:rPr>
      </w:pPr>
      <w:r w:rsidRPr="2CE5B150">
        <w:rPr>
          <w:rFonts w:cs="Microsoft Sans Serif"/>
        </w:rPr>
        <w:t>Point of Contact:</w:t>
      </w:r>
      <w:r w:rsidRPr="2CE5B150">
        <w:rPr>
          <w:rStyle w:val="Heading2Char"/>
          <w:rFonts w:cs="Microsoft Sans Serif"/>
        </w:rPr>
        <w:t xml:space="preserve"> </w:t>
      </w:r>
      <w:r w:rsidR="00594D02">
        <w:rPr>
          <w:rStyle w:val="Heading2Char"/>
          <w:rFonts w:cs="Microsoft Sans Serif"/>
        </w:rPr>
        <w:t>Emily Antico</w:t>
      </w:r>
    </w:p>
    <w:p w:rsidRPr="00257714" w:rsidR="00E74BB8" w:rsidP="00E74BB8" w:rsidRDefault="737288D1" w14:paraId="7A44FCF5" w14:textId="58B05822">
      <w:pPr>
        <w:jc w:val="right"/>
        <w:rPr>
          <w:rFonts w:cs="Microsoft Sans Serif"/>
        </w:rPr>
      </w:pPr>
      <w:r w:rsidRPr="161C16D8">
        <w:rPr>
          <w:rFonts w:cs="Microsoft Sans Serif"/>
        </w:rPr>
        <w:t xml:space="preserve">Senior </w:t>
      </w:r>
      <w:r w:rsidRPr="161C16D8" w:rsidR="00A70B1E">
        <w:rPr>
          <w:rFonts w:cs="Microsoft Sans Serif"/>
        </w:rPr>
        <w:t xml:space="preserve">Project </w:t>
      </w:r>
      <w:r w:rsidRPr="161C16D8" w:rsidR="2D62A43F">
        <w:rPr>
          <w:rFonts w:cs="Microsoft Sans Serif"/>
        </w:rPr>
        <w:t>Manager</w:t>
      </w:r>
      <w:r w:rsidRPr="161C16D8" w:rsidR="00E74BB8">
        <w:rPr>
          <w:rFonts w:cs="Microsoft Sans Serif"/>
        </w:rPr>
        <w:t>, Aegis Project Controls</w:t>
      </w:r>
    </w:p>
    <w:p w:rsidRPr="00257714" w:rsidR="00E74BB8" w:rsidP="00E74BB8" w:rsidRDefault="00A70B1E" w14:paraId="43A93FAF" w14:textId="33ED8F25">
      <w:pPr>
        <w:pStyle w:val="Heading5"/>
        <w:jc w:val="right"/>
        <w:rPr>
          <w:rFonts w:ascii="Microsoft Sans Serif" w:hAnsi="Microsoft Sans Serif" w:cs="Microsoft Sans Serif"/>
        </w:rPr>
      </w:pPr>
      <w:r w:rsidRPr="5C76D3F7" w:rsidR="00A70B1E">
        <w:rPr>
          <w:rFonts w:ascii="Microsoft Sans Serif" w:hAnsi="Microsoft Sans Serif" w:cs="Microsoft Sans Serif"/>
        </w:rPr>
        <w:t>(</w:t>
      </w:r>
      <w:r w:rsidRPr="5C76D3F7" w:rsidR="639D9776">
        <w:rPr>
          <w:rFonts w:ascii="Microsoft Sans Serif" w:hAnsi="Microsoft Sans Serif" w:cs="Microsoft Sans Serif"/>
        </w:rPr>
        <w:t xml:space="preserve">202) </w:t>
      </w:r>
      <w:r w:rsidRPr="5C76D3F7" w:rsidR="4FDC9197">
        <w:rPr>
          <w:rFonts w:ascii="Microsoft Sans Serif" w:hAnsi="Microsoft Sans Serif" w:cs="Microsoft Sans Serif"/>
        </w:rPr>
        <w:t>768</w:t>
      </w:r>
      <w:r w:rsidRPr="5C76D3F7" w:rsidR="639D9776">
        <w:rPr>
          <w:rFonts w:ascii="Microsoft Sans Serif" w:hAnsi="Microsoft Sans Serif" w:cs="Microsoft Sans Serif"/>
        </w:rPr>
        <w:t xml:space="preserve"> - </w:t>
      </w:r>
      <w:r w:rsidRPr="5C76D3F7" w:rsidR="73EBD209">
        <w:rPr>
          <w:rFonts w:ascii="Microsoft Sans Serif" w:hAnsi="Microsoft Sans Serif" w:cs="Microsoft Sans Serif"/>
        </w:rPr>
        <w:t>3049</w:t>
      </w:r>
      <w:r w:rsidRPr="5C76D3F7" w:rsidR="00E74BB8">
        <w:rPr>
          <w:rFonts w:ascii="Microsoft Sans Serif" w:hAnsi="Microsoft Sans Serif" w:cs="Microsoft Sans Serif"/>
        </w:rPr>
        <w:t xml:space="preserve">, </w:t>
      </w:r>
      <w:hyperlink r:id="R9afead645da34723">
        <w:r w:rsidRPr="5C76D3F7" w:rsidR="002966B4">
          <w:rPr>
            <w:rStyle w:val="Hyperlink"/>
            <w:rFonts w:ascii="Microsoft Sans Serif" w:hAnsi="Microsoft Sans Serif" w:cs="Microsoft Sans Serif"/>
          </w:rPr>
          <w:t>eantico@consultaegis.com</w:t>
        </w:r>
      </w:hyperlink>
    </w:p>
    <w:p w:rsidRPr="00257714" w:rsidR="00A70B1E" w:rsidRDefault="00A70B1E" w14:paraId="26449554" w14:textId="77777777">
      <w:pPr>
        <w:rPr>
          <w:rFonts w:eastAsia="Calibri" w:cs="Microsoft Sans Serif"/>
          <w:color w:val="2F5496" w:themeColor="accent1" w:themeShade="BF"/>
          <w:sz w:val="32"/>
          <w:szCs w:val="32"/>
        </w:rPr>
      </w:pPr>
    </w:p>
    <w:sdt>
      <w:sdtPr>
        <w:id w:val="619272724"/>
        <w:docPartObj>
          <w:docPartGallery w:val="Table of Contents"/>
          <w:docPartUnique/>
        </w:docPartObj>
      </w:sdtPr>
      <w:sdtContent>
        <w:p w:rsidRPr="00C45383" w:rsidR="00817C9E" w:rsidP="00817C9E" w:rsidRDefault="75DDD689" w14:paraId="1B2FCE03" w14:textId="77777777">
          <w:pPr>
            <w:pStyle w:val="TOCHeading"/>
            <w:rPr>
              <w:rFonts w:ascii="Microsoft Sans Serif" w:hAnsi="Microsoft Sans Serif" w:cs="Microsoft Sans Serif"/>
            </w:rPr>
          </w:pPr>
          <w:r w:rsidRPr="5C76D3F7" w:rsidR="75DDD689">
            <w:rPr>
              <w:rFonts w:ascii="Microsoft Sans Serif" w:hAnsi="Microsoft Sans Serif" w:cs="Microsoft Sans Serif"/>
            </w:rPr>
            <w:t>Contents</w:t>
          </w:r>
        </w:p>
        <w:p w:rsidR="006C3C81" w:rsidP="5C76D3F7" w:rsidRDefault="74A59CB8" w14:paraId="21E03B4C" w14:textId="1F96793D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664056775">
            <w:r w:rsidRPr="5C76D3F7" w:rsidR="5C76D3F7">
              <w:rPr>
                <w:rStyle w:val="Hyperlink"/>
              </w:rPr>
              <w:t>Project Schedule Narrative (Update 05)</w:t>
            </w:r>
            <w:r>
              <w:tab/>
            </w:r>
            <w:r>
              <w:fldChar w:fldCharType="begin"/>
            </w:r>
            <w:r>
              <w:instrText xml:space="preserve">PAGEREF _Toc1664056775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6C3C81" w:rsidP="5C76D3F7" w:rsidRDefault="006C3C81" w14:paraId="324F8D48" w14:textId="6BC68B22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19404215">
            <w:r w:rsidRPr="5C76D3F7" w:rsidR="5C76D3F7">
              <w:rPr>
                <w:rStyle w:val="Hyperlink"/>
              </w:rPr>
              <w:t>Schedule File: PSFVA-UP05-R0</w:t>
            </w:r>
            <w:r>
              <w:tab/>
            </w:r>
            <w:r>
              <w:fldChar w:fldCharType="begin"/>
            </w:r>
            <w:r>
              <w:instrText xml:space="preserve">PAGEREF _Toc219404215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6C3C81" w:rsidP="5C76D3F7" w:rsidRDefault="006C3C81" w14:paraId="30EBBF40" w14:textId="50DD6968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28296526">
            <w:r w:rsidRPr="5C76D3F7" w:rsidR="5C76D3F7">
              <w:rPr>
                <w:rStyle w:val="Hyperlink"/>
              </w:rPr>
              <w:t>Data Date: January 31, 2026</w:t>
            </w:r>
            <w:r>
              <w:tab/>
            </w:r>
            <w:r>
              <w:fldChar w:fldCharType="begin"/>
            </w:r>
            <w:r>
              <w:instrText xml:space="preserve">PAGEREF _Toc1328296526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6C3C81" w:rsidP="5C76D3F7" w:rsidRDefault="006C3C81" w14:paraId="5F14C7A6" w14:textId="50C5F89A">
          <w:pPr>
            <w:pStyle w:val="TOC2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733066181">
            <w:r w:rsidRPr="5C76D3F7" w:rsidR="5C76D3F7">
              <w:rPr>
                <w:rStyle w:val="Hyperlink"/>
              </w:rPr>
              <w:t>Submitted: February 5, 2026</w:t>
            </w:r>
            <w:r>
              <w:tab/>
            </w:r>
            <w:r>
              <w:fldChar w:fldCharType="begin"/>
            </w:r>
            <w:r>
              <w:instrText xml:space="preserve">PAGEREF _Toc1733066181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6C3C81" w:rsidP="5C76D3F7" w:rsidRDefault="006C3C81" w14:paraId="3B3C1D7F" w14:textId="410187EA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066181646">
            <w:r w:rsidRPr="5C76D3F7" w:rsidR="5C76D3F7">
              <w:rPr>
                <w:rStyle w:val="Hyperlink"/>
              </w:rPr>
              <w:t>Project Overview</w:t>
            </w:r>
            <w:r>
              <w:tab/>
            </w:r>
            <w:r>
              <w:fldChar w:fldCharType="begin"/>
            </w:r>
            <w:r>
              <w:instrText xml:space="preserve">PAGEREF _Toc2066181646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6C3C81" w:rsidP="5C76D3F7" w:rsidRDefault="006C3C81" w14:paraId="0C446416" w14:textId="654CF21A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560248513">
            <w:r w:rsidRPr="5C76D3F7" w:rsidR="5C76D3F7">
              <w:rPr>
                <w:rStyle w:val="Hyperlink"/>
              </w:rPr>
              <w:t>Critical Path</w:t>
            </w:r>
            <w:r>
              <w:tab/>
            </w:r>
            <w:r>
              <w:fldChar w:fldCharType="begin"/>
            </w:r>
            <w:r>
              <w:instrText xml:space="preserve">PAGEREF _Toc560248513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C3C81" w:rsidP="5C76D3F7" w:rsidRDefault="006C3C81" w14:paraId="36C05664" w14:textId="4D553C65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74854064">
            <w:r w:rsidRPr="5C76D3F7" w:rsidR="5C76D3F7">
              <w:rPr>
                <w:rStyle w:val="Hyperlink"/>
              </w:rPr>
              <w:t>Activity Progress this Period</w:t>
            </w:r>
            <w:r>
              <w:tab/>
            </w:r>
            <w:r>
              <w:fldChar w:fldCharType="begin"/>
            </w:r>
            <w:r>
              <w:instrText xml:space="preserve">PAGEREF _Toc874854064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C3C81" w:rsidP="5C76D3F7" w:rsidRDefault="006C3C81" w14:paraId="0BBF0F3A" w14:textId="78B2894B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93805343">
            <w:r w:rsidRPr="5C76D3F7" w:rsidR="5C76D3F7">
              <w:rPr>
                <w:rStyle w:val="Hyperlink"/>
              </w:rPr>
              <w:t>Schedule Modifications</w:t>
            </w:r>
            <w:r>
              <w:tab/>
            </w:r>
            <w:r>
              <w:fldChar w:fldCharType="begin"/>
            </w:r>
            <w:r>
              <w:instrText xml:space="preserve">PAGEREF _Toc1393805343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C3C81" w:rsidP="5C76D3F7" w:rsidRDefault="006C3C81" w14:paraId="3BB7CFD4" w14:textId="540AFCE7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346892">
            <w:r w:rsidRPr="5C76D3F7" w:rsidR="5C76D3F7">
              <w:rPr>
                <w:rStyle w:val="Hyperlink"/>
              </w:rPr>
              <w:t>Owners Comments</w:t>
            </w:r>
            <w:r>
              <w:tab/>
            </w:r>
            <w:r>
              <w:fldChar w:fldCharType="begin"/>
            </w:r>
            <w:r>
              <w:instrText xml:space="preserve">PAGEREF _Toc8346892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C3C81" w:rsidP="5C76D3F7" w:rsidRDefault="006C3C81" w14:paraId="15ACD4DB" w14:textId="0ACFE18E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101421813">
            <w:r w:rsidRPr="5C76D3F7" w:rsidR="5C76D3F7">
              <w:rPr>
                <w:rStyle w:val="Hyperlink"/>
              </w:rPr>
              <w:t>Weather</w:t>
            </w:r>
            <w:r>
              <w:tab/>
            </w:r>
            <w:r>
              <w:fldChar w:fldCharType="begin"/>
            </w:r>
            <w:r>
              <w:instrText xml:space="preserve">PAGEREF _Toc2101421813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C3C81" w:rsidP="5C76D3F7" w:rsidRDefault="006C3C81" w14:paraId="226E8B0F" w14:textId="43AC3C82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846921733">
            <w:r w:rsidRPr="5C76D3F7" w:rsidR="5C76D3F7">
              <w:rPr>
                <w:rStyle w:val="Hyperlink"/>
              </w:rPr>
              <w:t>Conclusion</w:t>
            </w:r>
            <w:r>
              <w:tab/>
            </w:r>
            <w:r>
              <w:fldChar w:fldCharType="begin"/>
            </w:r>
            <w:r>
              <w:instrText xml:space="preserve">PAGEREF _Toc846921733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C3C81" w:rsidP="5C76D3F7" w:rsidRDefault="006C3C81" w14:paraId="05D98C74" w14:textId="549ED856">
          <w:pPr>
            <w:pStyle w:val="TOC1"/>
            <w:tabs>
              <w:tab w:val="right" w:leader="dot" w:pos="934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94086943">
            <w:r w:rsidRPr="5C76D3F7" w:rsidR="5C76D3F7">
              <w:rPr>
                <w:rStyle w:val="Hyperlink"/>
              </w:rPr>
              <w:t>Attachments</w:t>
            </w:r>
            <w:r>
              <w:tab/>
            </w:r>
            <w:r>
              <w:fldChar w:fldCharType="begin"/>
            </w:r>
            <w:r>
              <w:instrText xml:space="preserve">PAGEREF _Toc1094086943 \h</w:instrText>
            </w:r>
            <w:r>
              <w:fldChar w:fldCharType="separate"/>
            </w:r>
            <w:r w:rsidRPr="5C76D3F7" w:rsidR="5C76D3F7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74A59CB8" w:rsidP="74A59CB8" w:rsidRDefault="74A59CB8" w14:paraId="7F4FF167" w14:textId="05EDF4FE">
      <w:pPr>
        <w:pStyle w:val="TOC1"/>
        <w:tabs>
          <w:tab w:val="right" w:leader="dot" w:pos="9345"/>
        </w:tabs>
        <w:rPr>
          <w:rStyle w:val="Hyperlink"/>
        </w:rPr>
      </w:pPr>
    </w:p>
    <w:p w:rsidR="003E3916" w:rsidP="6A57C1CE" w:rsidRDefault="003E3916" w14:paraId="38AED53F" w14:textId="18A28832">
      <w:pPr>
        <w:pStyle w:val="TOC1"/>
        <w:tabs>
          <w:tab w:val="right" w:leader="dot" w:pos="9345"/>
        </w:tabs>
        <w:rPr>
          <w:rStyle w:val="Hyperlink"/>
          <w:noProof/>
          <w:kern w:val="2"/>
          <w14:ligatures w14:val="standardContextual"/>
        </w:rPr>
      </w:pPr>
    </w:p>
    <w:p w:rsidR="00490772" w:rsidP="2CE5B150" w:rsidRDefault="00490772" w14:paraId="6575A5CD" w14:textId="2637964C">
      <w:pPr>
        <w:pStyle w:val="TOC1"/>
        <w:tabs>
          <w:tab w:val="right" w:leader="dot" w:pos="9345"/>
        </w:tabs>
        <w:rPr>
          <w:rStyle w:val="Hyperlink"/>
          <w:noProof/>
          <w:kern w:val="2"/>
          <w14:ligatures w14:val="standardContextual"/>
        </w:rPr>
      </w:pPr>
    </w:p>
    <w:p w:rsidR="00005B67" w:rsidP="22B7995E" w:rsidRDefault="00005B67" w14:paraId="0D7EB5F6" w14:textId="6D668389">
      <w:pPr>
        <w:pStyle w:val="TOC1"/>
        <w:tabs>
          <w:tab w:val="right" w:leader="dot" w:pos="9345"/>
        </w:tabs>
        <w:rPr>
          <w:rStyle w:val="Hyperlink"/>
          <w:noProof/>
          <w:kern w:val="2"/>
          <w14:ligatures w14:val="standardContextual"/>
        </w:rPr>
      </w:pPr>
    </w:p>
    <w:p w:rsidRPr="00257714" w:rsidR="00817C9E" w:rsidP="00360533" w:rsidRDefault="00360533" w14:paraId="7D86931A" w14:textId="5834B4F6">
      <w:pPr>
        <w:tabs>
          <w:tab w:val="left" w:pos="8610"/>
        </w:tabs>
        <w:rPr>
          <w:rFonts w:cs="Microsoft Sans Serif"/>
        </w:rPr>
      </w:pPr>
      <w:r>
        <w:rPr>
          <w:rFonts w:cs="Microsoft Sans Serif"/>
        </w:rPr>
        <w:tab/>
      </w:r>
    </w:p>
    <w:p w:rsidRPr="00257714" w:rsidR="00817C9E" w:rsidP="00817C9E" w:rsidRDefault="00817C9E" w14:paraId="072CBCDA" w14:textId="77777777">
      <w:pPr>
        <w:spacing w:line="257" w:lineRule="auto"/>
        <w:rPr>
          <w:rFonts w:eastAsia="Calibri" w:cs="Microsoft Sans Serif"/>
          <w:bCs/>
        </w:rPr>
      </w:pPr>
    </w:p>
    <w:p w:rsidRPr="00257714" w:rsidR="00817C9E" w:rsidP="00817C9E" w:rsidRDefault="00817C9E" w14:paraId="5A55B7C8" w14:textId="77777777">
      <w:pPr>
        <w:rPr>
          <w:rFonts w:eastAsia="Calibri" w:cs="Microsoft Sans Serif"/>
          <w:color w:val="2F5496" w:themeColor="accent1" w:themeShade="BF"/>
          <w:sz w:val="32"/>
          <w:szCs w:val="32"/>
        </w:rPr>
      </w:pPr>
      <w:r w:rsidRPr="00257714">
        <w:rPr>
          <w:rFonts w:eastAsia="Calibri" w:cs="Microsoft Sans Serif"/>
        </w:rPr>
        <w:br w:type="page"/>
      </w:r>
    </w:p>
    <w:p w:rsidRPr="00914A1B" w:rsidR="00257714" w:rsidP="00914A1B" w:rsidRDefault="30F9ABB7" w14:paraId="28324594" w14:textId="3ED1B8A8">
      <w:pPr>
        <w:pStyle w:val="Heading1"/>
        <w:rPr>
          <w:rFonts w:cs="Microsoft Sans Serif"/>
          <w:sz w:val="24"/>
          <w:szCs w:val="24"/>
        </w:rPr>
      </w:pPr>
      <w:bookmarkStart w:name="_Toc2066181646" w:id="2096251127"/>
      <w:r w:rsidRPr="5C76D3F7" w:rsidR="30F9ABB7">
        <w:rPr>
          <w:rFonts w:eastAsia="Calibri" w:cs="Microsoft Sans Serif"/>
        </w:rPr>
        <w:t>Project Overview</w:t>
      </w:r>
      <w:bookmarkEnd w:id="2096251127"/>
    </w:p>
    <w:p w:rsidRPr="00914A1B" w:rsidR="008F2EAC" w:rsidP="7C081005" w:rsidRDefault="00A70B1E" w14:paraId="1D74063C" w14:textId="373DE909">
      <w:pPr>
        <w:pStyle w:val="NoSpacing"/>
        <w:spacing w:line="276" w:lineRule="auto"/>
        <w:ind w:firstLine="720"/>
        <w:jc w:val="both"/>
        <w:rPr>
          <w:rFonts w:asciiTheme="minorHAnsi" w:hAnsiTheme="minorHAnsi"/>
          <w:sz w:val="24"/>
        </w:rPr>
      </w:pPr>
      <w:r w:rsidRPr="7C081005">
        <w:rPr>
          <w:rFonts w:asciiTheme="minorHAnsi" w:hAnsiTheme="minorHAnsi"/>
          <w:sz w:val="24"/>
        </w:rPr>
        <w:t xml:space="preserve">Attached is the </w:t>
      </w:r>
      <w:r w:rsidR="00506757">
        <w:rPr>
          <w:rFonts w:asciiTheme="minorHAnsi" w:hAnsiTheme="minorHAnsi"/>
          <w:sz w:val="24"/>
        </w:rPr>
        <w:t>January</w:t>
      </w:r>
      <w:r w:rsidRPr="7C081005">
        <w:rPr>
          <w:rFonts w:asciiTheme="minorHAnsi" w:hAnsiTheme="minorHAnsi"/>
          <w:sz w:val="24"/>
        </w:rPr>
        <w:t xml:space="preserve"> </w:t>
      </w:r>
      <w:r w:rsidRPr="7C081005" w:rsidR="00FF1CB3">
        <w:rPr>
          <w:rFonts w:asciiTheme="minorHAnsi" w:hAnsiTheme="minorHAnsi"/>
          <w:sz w:val="24"/>
        </w:rPr>
        <w:t>202</w:t>
      </w:r>
      <w:r w:rsidR="00506757">
        <w:rPr>
          <w:rFonts w:asciiTheme="minorHAnsi" w:hAnsiTheme="minorHAnsi"/>
          <w:sz w:val="24"/>
        </w:rPr>
        <w:t>6</w:t>
      </w:r>
      <w:r w:rsidRPr="7C081005">
        <w:rPr>
          <w:rFonts w:asciiTheme="minorHAnsi" w:hAnsiTheme="minorHAnsi"/>
          <w:sz w:val="24"/>
        </w:rPr>
        <w:t xml:space="preserve"> </w:t>
      </w:r>
      <w:r w:rsidRPr="7C081005" w:rsidR="00305174">
        <w:rPr>
          <w:rFonts w:asciiTheme="minorHAnsi" w:hAnsiTheme="minorHAnsi"/>
          <w:sz w:val="24"/>
        </w:rPr>
        <w:t>s</w:t>
      </w:r>
      <w:r w:rsidRPr="7C081005">
        <w:rPr>
          <w:rFonts w:asciiTheme="minorHAnsi" w:hAnsiTheme="minorHAnsi"/>
          <w:sz w:val="24"/>
        </w:rPr>
        <w:t xml:space="preserve">chedule update which contains standard maintenance changes regarding means and methods, reasonable logic alterations, along with the actual progress </w:t>
      </w:r>
      <w:r w:rsidRPr="7C081005" w:rsidR="004A3557">
        <w:rPr>
          <w:rFonts w:asciiTheme="minorHAnsi" w:hAnsiTheme="minorHAnsi"/>
          <w:sz w:val="24"/>
        </w:rPr>
        <w:t xml:space="preserve">from </w:t>
      </w:r>
      <w:r w:rsidR="0085633B">
        <w:rPr>
          <w:rFonts w:asciiTheme="minorHAnsi" w:hAnsiTheme="minorHAnsi"/>
          <w:sz w:val="24"/>
        </w:rPr>
        <w:t>January</w:t>
      </w:r>
      <w:r w:rsidRPr="7C081005" w:rsidR="000F0F5F">
        <w:rPr>
          <w:rFonts w:asciiTheme="minorHAnsi" w:hAnsiTheme="minorHAnsi"/>
          <w:sz w:val="24"/>
        </w:rPr>
        <w:t xml:space="preserve"> 1, </w:t>
      </w:r>
      <w:r w:rsidRPr="7C081005" w:rsidR="00B45060">
        <w:rPr>
          <w:rFonts w:asciiTheme="minorHAnsi" w:hAnsiTheme="minorHAnsi"/>
          <w:sz w:val="24"/>
        </w:rPr>
        <w:t>202</w:t>
      </w:r>
      <w:r w:rsidR="0085633B">
        <w:rPr>
          <w:rFonts w:asciiTheme="minorHAnsi" w:hAnsiTheme="minorHAnsi"/>
          <w:sz w:val="24"/>
        </w:rPr>
        <w:t>6</w:t>
      </w:r>
      <w:r w:rsidRPr="7C081005" w:rsidR="00B45060">
        <w:rPr>
          <w:rFonts w:asciiTheme="minorHAnsi" w:hAnsiTheme="minorHAnsi"/>
          <w:sz w:val="24"/>
        </w:rPr>
        <w:t>,</w:t>
      </w:r>
      <w:r w:rsidRPr="7C081005" w:rsidR="004A3557">
        <w:rPr>
          <w:rFonts w:asciiTheme="minorHAnsi" w:hAnsiTheme="minorHAnsi"/>
          <w:sz w:val="24"/>
        </w:rPr>
        <w:t xml:space="preserve"> through </w:t>
      </w:r>
      <w:r w:rsidR="0085633B">
        <w:rPr>
          <w:rFonts w:asciiTheme="minorHAnsi" w:hAnsiTheme="minorHAnsi"/>
          <w:sz w:val="24"/>
        </w:rPr>
        <w:t>January</w:t>
      </w:r>
      <w:r w:rsidR="00F40A51">
        <w:rPr>
          <w:rFonts w:asciiTheme="minorHAnsi" w:hAnsiTheme="minorHAnsi"/>
          <w:sz w:val="24"/>
        </w:rPr>
        <w:t xml:space="preserve"> 3</w:t>
      </w:r>
      <w:r w:rsidR="0085633B">
        <w:rPr>
          <w:rFonts w:asciiTheme="minorHAnsi" w:hAnsiTheme="minorHAnsi"/>
          <w:sz w:val="24"/>
        </w:rPr>
        <w:t>1</w:t>
      </w:r>
      <w:r w:rsidRPr="7C081005" w:rsidR="004A3557">
        <w:rPr>
          <w:rFonts w:asciiTheme="minorHAnsi" w:hAnsiTheme="minorHAnsi"/>
          <w:sz w:val="24"/>
        </w:rPr>
        <w:t>, 202</w:t>
      </w:r>
      <w:r w:rsidR="0085633B">
        <w:rPr>
          <w:rFonts w:asciiTheme="minorHAnsi" w:hAnsiTheme="minorHAnsi"/>
          <w:sz w:val="24"/>
        </w:rPr>
        <w:t>6</w:t>
      </w:r>
      <w:r w:rsidRPr="7C081005">
        <w:rPr>
          <w:rFonts w:asciiTheme="minorHAnsi" w:hAnsiTheme="minorHAnsi"/>
          <w:sz w:val="24"/>
        </w:rPr>
        <w:t xml:space="preserve">. </w:t>
      </w:r>
      <w:r w:rsidRPr="7C081005" w:rsidR="007A6B62">
        <w:rPr>
          <w:rFonts w:asciiTheme="minorHAnsi" w:hAnsiTheme="minorHAnsi"/>
          <w:sz w:val="24"/>
        </w:rPr>
        <w:t xml:space="preserve">The schedule is demonstrating a </w:t>
      </w:r>
      <w:r w:rsidRPr="7C081005" w:rsidR="00E20527">
        <w:rPr>
          <w:rFonts w:asciiTheme="minorHAnsi" w:hAnsiTheme="minorHAnsi"/>
          <w:sz w:val="24"/>
        </w:rPr>
        <w:t xml:space="preserve">Substantial Completion date of </w:t>
      </w:r>
      <w:r w:rsidR="001B40BF">
        <w:rPr>
          <w:rFonts w:asciiTheme="minorHAnsi" w:hAnsiTheme="minorHAnsi"/>
          <w:sz w:val="24"/>
        </w:rPr>
        <w:t>August 12</w:t>
      </w:r>
      <w:r w:rsidRPr="7C081005" w:rsidR="00E20527">
        <w:rPr>
          <w:rFonts w:asciiTheme="minorHAnsi" w:hAnsiTheme="minorHAnsi"/>
          <w:sz w:val="24"/>
        </w:rPr>
        <w:t>, 202</w:t>
      </w:r>
      <w:r w:rsidRPr="7C081005" w:rsidR="18B4C7C8">
        <w:rPr>
          <w:rFonts w:asciiTheme="minorHAnsi" w:hAnsiTheme="minorHAnsi"/>
          <w:sz w:val="24"/>
        </w:rPr>
        <w:t>6</w:t>
      </w:r>
      <w:r w:rsidRPr="7C081005" w:rsidR="00E20527">
        <w:rPr>
          <w:rFonts w:asciiTheme="minorHAnsi" w:hAnsiTheme="minorHAnsi"/>
          <w:sz w:val="24"/>
        </w:rPr>
        <w:t>, which is</w:t>
      </w:r>
      <w:r w:rsidR="00A2177B">
        <w:rPr>
          <w:rFonts w:asciiTheme="minorHAnsi" w:hAnsiTheme="minorHAnsi"/>
          <w:sz w:val="24"/>
        </w:rPr>
        <w:t xml:space="preserve"> </w:t>
      </w:r>
      <w:r w:rsidR="001B40BF">
        <w:rPr>
          <w:rFonts w:asciiTheme="minorHAnsi" w:hAnsiTheme="minorHAnsi"/>
          <w:sz w:val="24"/>
        </w:rPr>
        <w:t>seven</w:t>
      </w:r>
      <w:r w:rsidRPr="7C081005" w:rsidR="011A80EF">
        <w:rPr>
          <w:rFonts w:asciiTheme="minorHAnsi" w:hAnsiTheme="minorHAnsi"/>
          <w:sz w:val="24"/>
        </w:rPr>
        <w:t xml:space="preserve"> (</w:t>
      </w:r>
      <w:r w:rsidR="001B40BF">
        <w:rPr>
          <w:rFonts w:asciiTheme="minorHAnsi" w:hAnsiTheme="minorHAnsi"/>
          <w:sz w:val="24"/>
        </w:rPr>
        <w:t>7</w:t>
      </w:r>
      <w:r w:rsidRPr="7C081005" w:rsidR="011A80EF">
        <w:rPr>
          <w:rFonts w:asciiTheme="minorHAnsi" w:hAnsiTheme="minorHAnsi"/>
          <w:sz w:val="24"/>
        </w:rPr>
        <w:t xml:space="preserve">) calendar days </w:t>
      </w:r>
      <w:r w:rsidR="001B40BF">
        <w:rPr>
          <w:rFonts w:asciiTheme="minorHAnsi" w:hAnsiTheme="minorHAnsi"/>
          <w:sz w:val="24"/>
        </w:rPr>
        <w:t>ahead of the</w:t>
      </w:r>
      <w:r w:rsidRPr="7C081005" w:rsidR="011A80EF">
        <w:rPr>
          <w:rFonts w:asciiTheme="minorHAnsi" w:hAnsiTheme="minorHAnsi"/>
          <w:sz w:val="24"/>
        </w:rPr>
        <w:t xml:space="preserve"> schedule</w:t>
      </w:r>
      <w:r w:rsidRPr="7C081005" w:rsidR="00E20527">
        <w:rPr>
          <w:rFonts w:asciiTheme="minorHAnsi" w:hAnsiTheme="minorHAnsi"/>
          <w:sz w:val="24"/>
        </w:rPr>
        <w:t xml:space="preserve"> when compared to the Contract Completion Date.</w:t>
      </w:r>
    </w:p>
    <w:p w:rsidR="00B450D8" w:rsidP="00A87A08" w:rsidRDefault="00B450D8" w14:paraId="78FB912D" w14:textId="77777777">
      <w:pPr>
        <w:pStyle w:val="NoSpacing"/>
        <w:ind w:firstLine="720"/>
        <w:jc w:val="both"/>
      </w:pPr>
    </w:p>
    <w:tbl>
      <w:tblPr>
        <w:tblW w:w="7185" w:type="dxa"/>
        <w:jc w:val="center"/>
        <w:tblLook w:val="04A0" w:firstRow="1" w:lastRow="0" w:firstColumn="1" w:lastColumn="0" w:noHBand="0" w:noVBand="1"/>
      </w:tblPr>
      <w:tblGrid>
        <w:gridCol w:w="1200"/>
        <w:gridCol w:w="3165"/>
        <w:gridCol w:w="1020"/>
        <w:gridCol w:w="1080"/>
        <w:gridCol w:w="720"/>
      </w:tblGrid>
      <w:tr w:rsidRPr="00BE0C3E" w:rsidR="000F0F5F" w:rsidTr="7C081005" w14:paraId="11D93AAA" w14:textId="77777777">
        <w:trPr>
          <w:trHeight w:val="495"/>
          <w:jc w:val="center"/>
        </w:trPr>
        <w:tc>
          <w:tcPr>
            <w:tcW w:w="1200" w:type="dxa"/>
            <w:tcBorders>
              <w:top w:val="single" w:color="auto" w:sz="8" w:space="0"/>
              <w:left w:val="single" w:color="auto" w:sz="8" w:space="0"/>
              <w:bottom w:val="single" w:color="000000" w:themeColor="text1" w:sz="8" w:space="0"/>
              <w:right w:val="nil"/>
            </w:tcBorders>
            <w:shd w:val="clear" w:color="auto" w:fill="002060"/>
            <w:noWrap/>
            <w:vAlign w:val="center"/>
            <w:hideMark/>
          </w:tcPr>
          <w:p w:rsidRPr="00BE0C3E" w:rsidR="000F0F5F" w:rsidP="0014117A" w:rsidRDefault="000F0F5F" w14:paraId="2049B90F" w14:textId="77777777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BE0C3E"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  <w:t>Activity ID</w:t>
            </w:r>
          </w:p>
        </w:tc>
        <w:tc>
          <w:tcPr>
            <w:tcW w:w="3165" w:type="dxa"/>
            <w:tcBorders>
              <w:top w:val="single" w:color="auto" w:sz="8" w:space="0"/>
              <w:left w:val="single" w:color="auto" w:sz="8" w:space="0"/>
              <w:bottom w:val="single" w:color="000000" w:themeColor="text1" w:sz="8" w:space="0"/>
              <w:right w:val="single" w:color="auto" w:sz="8" w:space="0"/>
            </w:tcBorders>
            <w:shd w:val="clear" w:color="auto" w:fill="002060"/>
            <w:noWrap/>
            <w:vAlign w:val="center"/>
            <w:hideMark/>
          </w:tcPr>
          <w:p w:rsidRPr="00BE0C3E" w:rsidR="000F0F5F" w:rsidP="0014117A" w:rsidRDefault="000F0F5F" w14:paraId="474D30D7" w14:textId="77777777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BE0C3E"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1020" w:type="dxa"/>
            <w:tcBorders>
              <w:top w:val="single" w:color="auto" w:sz="8" w:space="0"/>
              <w:left w:val="nil"/>
              <w:bottom w:val="single" w:color="000000" w:themeColor="text1" w:sz="8" w:space="0"/>
              <w:right w:val="nil"/>
            </w:tcBorders>
            <w:shd w:val="clear" w:color="auto" w:fill="002060"/>
            <w:noWrap/>
            <w:vAlign w:val="center"/>
            <w:hideMark/>
          </w:tcPr>
          <w:p w:rsidRPr="00BE0C3E" w:rsidR="000F0F5F" w:rsidP="0014117A" w:rsidRDefault="000F0F5F" w14:paraId="77579160" w14:textId="77777777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BE0C3E"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  <w:t>BASELINE</w:t>
            </w:r>
          </w:p>
        </w:tc>
        <w:tc>
          <w:tcPr>
            <w:tcW w:w="1080" w:type="dxa"/>
            <w:tcBorders>
              <w:top w:val="single" w:color="auto" w:sz="8" w:space="0"/>
              <w:left w:val="single" w:color="auto" w:sz="8" w:space="0"/>
              <w:right w:val="single" w:color="auto" w:sz="8" w:space="0"/>
            </w:tcBorders>
            <w:shd w:val="clear" w:color="auto" w:fill="002060"/>
            <w:noWrap/>
            <w:vAlign w:val="center"/>
            <w:hideMark/>
          </w:tcPr>
          <w:p w:rsidRPr="00BE0C3E" w:rsidR="000F0F5F" w:rsidP="0014117A" w:rsidRDefault="000F0F5F" w14:paraId="320D8716" w14:textId="77777777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BE0C3E"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  <w:t>Update</w:t>
            </w:r>
          </w:p>
          <w:p w:rsidRPr="00BE0C3E" w:rsidR="000F0F5F" w:rsidP="0014117A" w:rsidRDefault="000F0F5F" w14:paraId="757117F1" w14:textId="543F1E69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</w:pPr>
            <w:r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18"/>
                <w:szCs w:val="18"/>
              </w:rPr>
              <w:t>0</w:t>
            </w:r>
            <w:r w:rsidR="001B40BF">
              <w:rPr>
                <w:rFonts w:ascii="Aptos Narrow" w:hAnsi="Aptos Narrow" w:eastAsia="Times New Roman" w:cs="Times New Roman"/>
                <w:b/>
                <w:bCs/>
                <w:color w:val="FFFFFF" w:themeColor="background1"/>
                <w:sz w:val="18"/>
                <w:szCs w:val="18"/>
              </w:rPr>
              <w:t>5</w:t>
            </w:r>
          </w:p>
        </w:tc>
        <w:tc>
          <w:tcPr>
            <w:tcW w:w="720" w:type="dxa"/>
            <w:tcBorders>
              <w:top w:val="single" w:color="auto" w:sz="8" w:space="0"/>
              <w:left w:val="nil"/>
              <w:right w:val="single" w:color="auto" w:sz="8" w:space="0"/>
            </w:tcBorders>
            <w:shd w:val="clear" w:color="auto" w:fill="002060"/>
            <w:noWrap/>
            <w:vAlign w:val="center"/>
            <w:hideMark/>
          </w:tcPr>
          <w:p w:rsidRPr="00BE0C3E" w:rsidR="000F0F5F" w:rsidP="0014117A" w:rsidRDefault="000F0F5F" w14:paraId="48354B6B" w14:textId="77777777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BE0C3E"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  <w:t>Total</w:t>
            </w:r>
          </w:p>
          <w:p w:rsidRPr="00BE0C3E" w:rsidR="000F0F5F" w:rsidP="0014117A" w:rsidRDefault="000F0F5F" w14:paraId="00BDF128" w14:textId="3F9B3292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</w:pPr>
            <w:r w:rsidRPr="00BE0C3E">
              <w:rPr>
                <w:rFonts w:ascii="Aptos Narrow" w:hAnsi="Aptos Narrow" w:eastAsia="Times New Roman" w:cs="Times New Roman"/>
                <w:b/>
                <w:bCs/>
                <w:color w:val="FFFFFF"/>
                <w:sz w:val="18"/>
                <w:szCs w:val="18"/>
              </w:rPr>
              <w:t>∆</w:t>
            </w:r>
          </w:p>
        </w:tc>
      </w:tr>
      <w:tr w:rsidRPr="00BE0C3E" w:rsidR="000F0F5F" w:rsidTr="7C081005" w14:paraId="0DBE8612" w14:textId="77777777">
        <w:trPr>
          <w:trHeight w:val="300"/>
          <w:jc w:val="center"/>
        </w:trPr>
        <w:tc>
          <w:tcPr>
            <w:tcW w:w="12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BE0C3E" w:rsidR="000F0F5F" w:rsidP="0014117A" w:rsidRDefault="000F0F5F" w14:paraId="2AD584DB" w14:textId="1C627038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</w:pPr>
            <w:r w:rsidRPr="00BE0C3E"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  <w:t>MIL1020</w:t>
            </w:r>
          </w:p>
        </w:tc>
        <w:tc>
          <w:tcPr>
            <w:tcW w:w="316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BE0C3E" w:rsidR="000F0F5F" w:rsidP="0014117A" w:rsidRDefault="000F0F5F" w14:paraId="5C567EBA" w14:textId="1C1F3399">
            <w:pPr>
              <w:spacing w:line="240" w:lineRule="auto"/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</w:pPr>
            <w:r w:rsidRPr="00BE0C3E"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  <w:t>SUBSTANTIAL COMPLETION</w:t>
            </w:r>
          </w:p>
        </w:tc>
        <w:tc>
          <w:tcPr>
            <w:tcW w:w="10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BE0C3E" w:rsidR="000F0F5F" w:rsidP="0014117A" w:rsidRDefault="001B40BF" w14:paraId="7D48961C" w14:textId="5F2B78CE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  <w:t>19-Aug</w:t>
            </w:r>
            <w:r w:rsidR="000F0F5F"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  <w:t>-26</w:t>
            </w:r>
          </w:p>
        </w:tc>
        <w:tc>
          <w:tcPr>
            <w:tcW w:w="10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BE0C3E" w:rsidR="000F0F5F" w:rsidP="0014117A" w:rsidRDefault="001B40BF" w14:paraId="64B3A9A1" w14:textId="42BF13B4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  <w:t>12-Aug</w:t>
            </w:r>
            <w:r w:rsidR="000F0F5F"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  <w:t>-26</w:t>
            </w:r>
          </w:p>
        </w:tc>
        <w:tc>
          <w:tcPr>
            <w:tcW w:w="7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bottom"/>
            <w:hideMark/>
          </w:tcPr>
          <w:p w:rsidRPr="00BE0C3E" w:rsidR="000F0F5F" w:rsidP="0014117A" w:rsidRDefault="001B40BF" w14:paraId="540CE51E" w14:textId="438ABC34">
            <w:pPr>
              <w:spacing w:line="240" w:lineRule="auto"/>
              <w:jc w:val="center"/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</w:pPr>
            <w:r>
              <w:rPr>
                <w:rFonts w:ascii="Aptos Narrow" w:hAnsi="Aptos Narrow" w:eastAsia="Times New Roman" w:cs="Times New Roman"/>
                <w:color w:val="000000"/>
                <w:sz w:val="18"/>
                <w:szCs w:val="18"/>
              </w:rPr>
              <w:t>7</w:t>
            </w:r>
          </w:p>
        </w:tc>
      </w:tr>
    </w:tbl>
    <w:p w:rsidR="00A8265D" w:rsidP="00A8265D" w:rsidRDefault="00A8265D" w14:paraId="5880F1D6" w14:textId="2312518F">
      <w:pPr>
        <w:keepNext/>
        <w:spacing w:line="257" w:lineRule="auto"/>
        <w:jc w:val="center"/>
      </w:pPr>
    </w:p>
    <w:p w:rsidRPr="00BD3C05" w:rsidR="004E5AD2" w:rsidP="00BD3C05" w:rsidRDefault="00A8265D" w14:paraId="597A8D68" w14:textId="1B00D242">
      <w:pPr>
        <w:pStyle w:val="Caption"/>
        <w:jc w:val="center"/>
        <w:rPr>
          <w:rFonts w:cs="Microsoft Sans Serif"/>
        </w:rPr>
      </w:pPr>
      <w:r>
        <w:rPr>
          <w:rFonts w:cs="Microsoft Sans Serif"/>
        </w:rPr>
        <w:fldChar w:fldCharType="begin"/>
      </w:r>
      <w:r>
        <w:rPr>
          <w:rFonts w:cs="Microsoft Sans Serif"/>
        </w:rPr>
        <w:instrText xml:space="preserve"> SEQ Figure \* ARABIC </w:instrText>
      </w:r>
      <w:r>
        <w:rPr>
          <w:rFonts w:cs="Microsoft Sans Serif"/>
        </w:rPr>
        <w:fldChar w:fldCharType="separate"/>
      </w:r>
      <w:r w:rsidR="007B0D32">
        <w:rPr>
          <w:rFonts w:cs="Microsoft Sans Serif"/>
          <w:noProof/>
        </w:rPr>
        <w:t>1</w:t>
      </w:r>
      <w:r>
        <w:rPr>
          <w:rFonts w:cs="Microsoft Sans Serif"/>
        </w:rPr>
        <w:fldChar w:fldCharType="end"/>
      </w:r>
      <w:r w:rsidR="007A6B62">
        <w:rPr>
          <w:rFonts w:cs="Microsoft Sans Serif"/>
        </w:rPr>
        <w:t>.1</w:t>
      </w:r>
      <w:r>
        <w:t>:</w:t>
      </w:r>
      <w:r w:rsidR="007A6B62">
        <w:t xml:space="preserve"> Milestone Progress Table</w:t>
      </w:r>
    </w:p>
    <w:p w:rsidRPr="00257714" w:rsidR="000B4146" w:rsidP="003C5616" w:rsidRDefault="731A7562" w14:paraId="0EBED483" w14:textId="3676440B">
      <w:pPr>
        <w:pStyle w:val="Heading1"/>
        <w:tabs>
          <w:tab w:val="left" w:pos="1170"/>
        </w:tabs>
        <w:spacing w:before="0"/>
        <w:rPr>
          <w:rFonts w:eastAsia="Calibri" w:cs="Microsoft Sans Serif"/>
        </w:rPr>
      </w:pPr>
      <w:bookmarkStart w:name="_Toc560248513" w:id="1302460718"/>
      <w:r w:rsidRPr="5C76D3F7" w:rsidR="731A7562">
        <w:rPr>
          <w:rFonts w:eastAsia="Calibri" w:cs="Microsoft Sans Serif"/>
        </w:rPr>
        <w:t>Critical P</w:t>
      </w:r>
      <w:r w:rsidRPr="5C76D3F7" w:rsidR="1AC4176A">
        <w:rPr>
          <w:rFonts w:eastAsia="Calibri" w:cs="Microsoft Sans Serif"/>
        </w:rPr>
        <w:t>ath</w:t>
      </w:r>
      <w:bookmarkEnd w:id="1302460718"/>
      <w:r w:rsidRPr="5C76D3F7" w:rsidR="1AC4176A">
        <w:rPr>
          <w:rFonts w:eastAsia="Calibri" w:cs="Microsoft Sans Serif"/>
        </w:rPr>
        <w:t xml:space="preserve"> </w:t>
      </w:r>
    </w:p>
    <w:p w:rsidRPr="00680774" w:rsidR="00B50864" w:rsidP="00680774" w:rsidRDefault="00220171" w14:paraId="21046733" w14:textId="59BD7D9E">
      <w:pPr>
        <w:spacing w:line="240" w:lineRule="auto"/>
        <w:ind w:firstLine="720"/>
        <w:jc w:val="both"/>
        <w:rPr>
          <w:rFonts w:eastAsia="Calibri" w:asciiTheme="minorHAnsi" w:hAnsiTheme="minorHAnsi"/>
          <w:sz w:val="24"/>
        </w:rPr>
      </w:pPr>
      <w:r w:rsidRPr="7C081005">
        <w:rPr>
          <w:rFonts w:eastAsia="Calibri" w:asciiTheme="minorHAnsi" w:hAnsiTheme="minorHAnsi"/>
          <w:sz w:val="24"/>
        </w:rPr>
        <w:t>T</w:t>
      </w:r>
      <w:r w:rsidRPr="7C081005" w:rsidR="007A6B62">
        <w:rPr>
          <w:rFonts w:eastAsia="Calibri" w:asciiTheme="minorHAnsi" w:hAnsiTheme="minorHAnsi"/>
          <w:sz w:val="24"/>
        </w:rPr>
        <w:t xml:space="preserve">he </w:t>
      </w:r>
      <w:r w:rsidRPr="7C081005" w:rsidR="00FF3322">
        <w:rPr>
          <w:rFonts w:eastAsia="Calibri" w:asciiTheme="minorHAnsi" w:hAnsiTheme="minorHAnsi"/>
          <w:sz w:val="24"/>
        </w:rPr>
        <w:t xml:space="preserve">primary </w:t>
      </w:r>
      <w:r w:rsidRPr="7C081005" w:rsidR="007A6B62">
        <w:rPr>
          <w:rFonts w:eastAsia="Calibri" w:asciiTheme="minorHAnsi" w:hAnsiTheme="minorHAnsi"/>
          <w:sz w:val="24"/>
        </w:rPr>
        <w:t xml:space="preserve">critical path in this </w:t>
      </w:r>
      <w:r w:rsidRPr="7C081005">
        <w:rPr>
          <w:rFonts w:eastAsia="Calibri" w:asciiTheme="minorHAnsi" w:hAnsiTheme="minorHAnsi"/>
          <w:sz w:val="24"/>
        </w:rPr>
        <w:t xml:space="preserve">schedule </w:t>
      </w:r>
      <w:r w:rsidRPr="7C081005" w:rsidR="007A6B62">
        <w:rPr>
          <w:rFonts w:eastAsia="Calibri" w:asciiTheme="minorHAnsi" w:hAnsiTheme="minorHAnsi"/>
          <w:sz w:val="24"/>
        </w:rPr>
        <w:t>update is</w:t>
      </w:r>
      <w:r w:rsidRPr="7C081005" w:rsidR="008A13D3">
        <w:rPr>
          <w:rFonts w:eastAsia="Calibri" w:asciiTheme="minorHAnsi" w:hAnsiTheme="minorHAnsi"/>
          <w:sz w:val="24"/>
        </w:rPr>
        <w:t xml:space="preserve"> </w:t>
      </w:r>
      <w:r w:rsidRPr="7C081005" w:rsidR="001B1764">
        <w:rPr>
          <w:rFonts w:eastAsia="Calibri" w:asciiTheme="minorHAnsi" w:hAnsiTheme="minorHAnsi"/>
          <w:sz w:val="24"/>
        </w:rPr>
        <w:t>drive</w:t>
      </w:r>
      <w:r w:rsidRPr="7C081005" w:rsidR="003C77C9">
        <w:rPr>
          <w:rFonts w:eastAsia="Calibri" w:asciiTheme="minorHAnsi" w:hAnsiTheme="minorHAnsi"/>
          <w:sz w:val="24"/>
        </w:rPr>
        <w:t>n</w:t>
      </w:r>
      <w:r w:rsidRPr="7C081005" w:rsidR="00A334A8">
        <w:rPr>
          <w:rFonts w:eastAsia="Calibri" w:asciiTheme="minorHAnsi" w:hAnsiTheme="minorHAnsi"/>
          <w:sz w:val="24"/>
        </w:rPr>
        <w:t xml:space="preserve"> </w:t>
      </w:r>
      <w:r w:rsidRPr="7C081005" w:rsidR="004C5800">
        <w:rPr>
          <w:rFonts w:eastAsia="Calibri" w:asciiTheme="minorHAnsi" w:hAnsiTheme="minorHAnsi"/>
          <w:sz w:val="24"/>
        </w:rPr>
        <w:t>by</w:t>
      </w:r>
      <w:r w:rsidR="006E771D">
        <w:rPr>
          <w:rFonts w:eastAsia="Calibri" w:asciiTheme="minorHAnsi" w:hAnsiTheme="minorHAnsi"/>
          <w:sz w:val="24"/>
        </w:rPr>
        <w:t xml:space="preserve"> Fragnet 001 – Weather Delays</w:t>
      </w:r>
      <w:r w:rsidR="00031C19">
        <w:rPr>
          <w:rFonts w:eastAsia="Calibri" w:asciiTheme="minorHAnsi" w:hAnsiTheme="minorHAnsi"/>
          <w:sz w:val="24"/>
        </w:rPr>
        <w:t xml:space="preserve"> – Site Shutdown Due to Ice and Road Conditions</w:t>
      </w:r>
      <w:r w:rsidR="00C87718">
        <w:rPr>
          <w:rFonts w:eastAsia="Calibri" w:asciiTheme="minorHAnsi" w:hAnsiTheme="minorHAnsi"/>
          <w:sz w:val="24"/>
        </w:rPr>
        <w:t>.</w:t>
      </w:r>
      <w:r w:rsidRPr="7C081005" w:rsidR="006E6C71">
        <w:rPr>
          <w:rFonts w:eastAsia="Calibri" w:asciiTheme="minorHAnsi" w:hAnsiTheme="minorHAnsi"/>
          <w:sz w:val="24"/>
        </w:rPr>
        <w:t xml:space="preserve"> </w:t>
      </w:r>
      <w:r w:rsidR="00031C19">
        <w:rPr>
          <w:rFonts w:eastAsia="Calibri" w:asciiTheme="minorHAnsi" w:hAnsiTheme="minorHAnsi"/>
          <w:sz w:val="24"/>
        </w:rPr>
        <w:t xml:space="preserve">Once the Fragnet 001 is completed </w:t>
      </w:r>
      <w:r w:rsidR="00F427F1">
        <w:rPr>
          <w:rFonts w:eastAsia="Calibri" w:asciiTheme="minorHAnsi" w:hAnsiTheme="minorHAnsi"/>
          <w:sz w:val="24"/>
        </w:rPr>
        <w:t>the path moves to the</w:t>
      </w:r>
      <w:r w:rsidR="00A759A2">
        <w:rPr>
          <w:rFonts w:eastAsia="Calibri" w:asciiTheme="minorHAnsi" w:hAnsiTheme="minorHAnsi"/>
          <w:sz w:val="24"/>
        </w:rPr>
        <w:t xml:space="preserve"> </w:t>
      </w:r>
      <w:r w:rsidR="00D96D99">
        <w:rPr>
          <w:rFonts w:eastAsia="Calibri" w:asciiTheme="minorHAnsi" w:hAnsiTheme="minorHAnsi"/>
          <w:sz w:val="24"/>
        </w:rPr>
        <w:t xml:space="preserve">Main Building </w:t>
      </w:r>
      <w:r w:rsidR="00797950">
        <w:rPr>
          <w:rFonts w:eastAsia="Calibri" w:asciiTheme="minorHAnsi" w:hAnsiTheme="minorHAnsi"/>
          <w:sz w:val="24"/>
        </w:rPr>
        <w:t>–</w:t>
      </w:r>
      <w:r w:rsidR="00D96D99">
        <w:rPr>
          <w:rFonts w:eastAsia="Calibri" w:asciiTheme="minorHAnsi" w:hAnsiTheme="minorHAnsi"/>
          <w:sz w:val="24"/>
        </w:rPr>
        <w:t xml:space="preserve"> </w:t>
      </w:r>
      <w:r w:rsidR="00797950">
        <w:rPr>
          <w:rFonts w:eastAsia="Calibri" w:asciiTheme="minorHAnsi" w:hAnsiTheme="minorHAnsi"/>
          <w:sz w:val="24"/>
        </w:rPr>
        <w:t xml:space="preserve">Superstructure </w:t>
      </w:r>
      <w:r w:rsidR="00781875">
        <w:rPr>
          <w:rFonts w:eastAsia="Calibri" w:asciiTheme="minorHAnsi" w:hAnsiTheme="minorHAnsi"/>
          <w:sz w:val="24"/>
        </w:rPr>
        <w:t>– Fourth Floor – Prep &amp; Pour SOD – 5</w:t>
      </w:r>
      <w:r w:rsidRPr="00781875" w:rsidR="00781875">
        <w:rPr>
          <w:rFonts w:eastAsia="Calibri" w:asciiTheme="minorHAnsi" w:hAnsiTheme="minorHAnsi"/>
          <w:sz w:val="24"/>
          <w:vertAlign w:val="superscript"/>
        </w:rPr>
        <w:t>th</w:t>
      </w:r>
      <w:r w:rsidR="00781875">
        <w:rPr>
          <w:rFonts w:eastAsia="Calibri" w:asciiTheme="minorHAnsi" w:hAnsiTheme="minorHAnsi"/>
          <w:sz w:val="24"/>
        </w:rPr>
        <w:t xml:space="preserve"> Floor</w:t>
      </w:r>
      <w:r w:rsidR="00A7385B">
        <w:rPr>
          <w:rFonts w:eastAsia="Calibri" w:asciiTheme="minorHAnsi" w:hAnsiTheme="minorHAnsi"/>
          <w:sz w:val="24"/>
        </w:rPr>
        <w:t xml:space="preserve">. Once the Prep &amp; Pour is completed the path moves to the </w:t>
      </w:r>
      <w:r w:rsidR="00D23026">
        <w:rPr>
          <w:rFonts w:eastAsia="Calibri" w:asciiTheme="minorHAnsi" w:hAnsiTheme="minorHAnsi"/>
          <w:sz w:val="24"/>
        </w:rPr>
        <w:t xml:space="preserve">Main Building – Interior Finishes </w:t>
      </w:r>
      <w:r w:rsidR="004800ED">
        <w:rPr>
          <w:rFonts w:eastAsia="Calibri" w:asciiTheme="minorHAnsi" w:hAnsiTheme="minorHAnsi"/>
          <w:sz w:val="24"/>
        </w:rPr>
        <w:t>–</w:t>
      </w:r>
      <w:r w:rsidR="00D23026">
        <w:rPr>
          <w:rFonts w:eastAsia="Calibri" w:asciiTheme="minorHAnsi" w:hAnsiTheme="minorHAnsi"/>
          <w:sz w:val="24"/>
        </w:rPr>
        <w:t xml:space="preserve"> </w:t>
      </w:r>
      <w:r w:rsidR="004800ED">
        <w:rPr>
          <w:rFonts w:eastAsia="Calibri" w:asciiTheme="minorHAnsi" w:hAnsiTheme="minorHAnsi"/>
          <w:sz w:val="24"/>
        </w:rPr>
        <w:t>Fourth Floor - Fire Proofing Structural Steel</w:t>
      </w:r>
      <w:r w:rsidR="008877F5">
        <w:rPr>
          <w:rFonts w:eastAsia="Calibri" w:asciiTheme="minorHAnsi" w:hAnsiTheme="minorHAnsi"/>
          <w:sz w:val="24"/>
        </w:rPr>
        <w:t xml:space="preserve"> and </w:t>
      </w:r>
      <w:r w:rsidR="00817F6D">
        <w:rPr>
          <w:rFonts w:eastAsia="Calibri" w:asciiTheme="minorHAnsi" w:hAnsiTheme="minorHAnsi"/>
          <w:sz w:val="24"/>
        </w:rPr>
        <w:t>Main Building – Superstructure – F</w:t>
      </w:r>
      <w:r w:rsidR="00817F6D">
        <w:rPr>
          <w:rFonts w:eastAsia="Calibri" w:asciiTheme="minorHAnsi" w:hAnsiTheme="minorHAnsi"/>
          <w:sz w:val="24"/>
        </w:rPr>
        <w:t>ifth</w:t>
      </w:r>
      <w:r w:rsidR="00817F6D">
        <w:rPr>
          <w:rFonts w:eastAsia="Calibri" w:asciiTheme="minorHAnsi" w:hAnsiTheme="minorHAnsi"/>
          <w:sz w:val="24"/>
        </w:rPr>
        <w:t xml:space="preserve"> Floo</w:t>
      </w:r>
      <w:r w:rsidR="00817F6D">
        <w:rPr>
          <w:rFonts w:eastAsia="Calibri" w:asciiTheme="minorHAnsi" w:hAnsiTheme="minorHAnsi"/>
          <w:sz w:val="24"/>
        </w:rPr>
        <w:t>r</w:t>
      </w:r>
      <w:r w:rsidR="00703F6C">
        <w:rPr>
          <w:rFonts w:eastAsia="Calibri" w:asciiTheme="minorHAnsi" w:hAnsiTheme="minorHAnsi"/>
          <w:sz w:val="24"/>
        </w:rPr>
        <w:t xml:space="preserve"> – Structural Steel Columns &amp; Beams.</w:t>
      </w:r>
      <w:r w:rsidR="0000550E">
        <w:rPr>
          <w:rFonts w:eastAsia="Calibri" w:asciiTheme="minorHAnsi" w:hAnsiTheme="minorHAnsi"/>
          <w:sz w:val="24"/>
        </w:rPr>
        <w:t xml:space="preserve"> Once those activities are completed the path moves to Main Building – Exterior Finishes – Exterior Sheathing </w:t>
      </w:r>
      <w:r w:rsidR="000C30A1">
        <w:rPr>
          <w:rFonts w:eastAsia="Calibri" w:asciiTheme="minorHAnsi" w:hAnsiTheme="minorHAnsi"/>
          <w:sz w:val="24"/>
        </w:rPr>
        <w:t>– 4</w:t>
      </w:r>
      <w:r w:rsidRPr="000C30A1" w:rsidR="000C30A1">
        <w:rPr>
          <w:rFonts w:eastAsia="Calibri" w:asciiTheme="minorHAnsi" w:hAnsiTheme="minorHAnsi"/>
          <w:sz w:val="24"/>
          <w:vertAlign w:val="superscript"/>
        </w:rPr>
        <w:t>th</w:t>
      </w:r>
      <w:r w:rsidR="000C30A1">
        <w:rPr>
          <w:rFonts w:eastAsia="Calibri" w:asciiTheme="minorHAnsi" w:hAnsiTheme="minorHAnsi"/>
          <w:sz w:val="24"/>
        </w:rPr>
        <w:t xml:space="preserve"> Floor. </w:t>
      </w:r>
      <w:r w:rsidR="0064232D">
        <w:rPr>
          <w:rFonts w:eastAsia="Calibri" w:asciiTheme="minorHAnsi" w:hAnsiTheme="minorHAnsi"/>
          <w:sz w:val="24"/>
        </w:rPr>
        <w:t xml:space="preserve">Once </w:t>
      </w:r>
      <w:r w:rsidR="003150AF">
        <w:rPr>
          <w:rFonts w:eastAsia="Calibri" w:asciiTheme="minorHAnsi" w:hAnsiTheme="minorHAnsi"/>
          <w:sz w:val="24"/>
        </w:rPr>
        <w:t xml:space="preserve">the Sheathing is completed the path moves to </w:t>
      </w:r>
      <w:r w:rsidR="003150AF">
        <w:rPr>
          <w:rFonts w:eastAsia="Calibri" w:asciiTheme="minorHAnsi" w:hAnsiTheme="minorHAnsi"/>
          <w:sz w:val="24"/>
        </w:rPr>
        <w:t>Main Building – Superstructure – Fourth Floor</w:t>
      </w:r>
      <w:r w:rsidR="003150AF">
        <w:rPr>
          <w:rFonts w:eastAsia="Calibri" w:asciiTheme="minorHAnsi" w:hAnsiTheme="minorHAnsi"/>
          <w:sz w:val="24"/>
        </w:rPr>
        <w:t xml:space="preserve"> – Exterior &amp; Interior Framing.</w:t>
      </w:r>
      <w:r w:rsidR="00F63551">
        <w:rPr>
          <w:rFonts w:eastAsia="Calibri" w:asciiTheme="minorHAnsi" w:hAnsiTheme="minorHAnsi"/>
          <w:sz w:val="24"/>
        </w:rPr>
        <w:t xml:space="preserve"> </w:t>
      </w:r>
      <w:r w:rsidR="000F3B79">
        <w:rPr>
          <w:rFonts w:eastAsia="Calibri" w:asciiTheme="minorHAnsi" w:hAnsiTheme="minorHAnsi"/>
          <w:sz w:val="24"/>
        </w:rPr>
        <w:t xml:space="preserve">Once the Framing is completed the path moves to the </w:t>
      </w:r>
      <w:r w:rsidR="00F63551">
        <w:rPr>
          <w:rFonts w:eastAsia="Calibri" w:asciiTheme="minorHAnsi" w:hAnsiTheme="minorHAnsi"/>
          <w:sz w:val="24"/>
        </w:rPr>
        <w:t>Main Building – Exterior Finishes</w:t>
      </w:r>
      <w:r w:rsidR="000F3B79">
        <w:rPr>
          <w:rFonts w:eastAsia="Calibri" w:asciiTheme="minorHAnsi" w:hAnsiTheme="minorHAnsi"/>
          <w:sz w:val="24"/>
        </w:rPr>
        <w:t xml:space="preserve"> – Perimeter Waterproofing West Elevation (Excluding 5</w:t>
      </w:r>
      <w:r w:rsidRPr="000F3B79" w:rsidR="000F3B79">
        <w:rPr>
          <w:rFonts w:eastAsia="Calibri" w:asciiTheme="minorHAnsi" w:hAnsiTheme="minorHAnsi"/>
          <w:sz w:val="24"/>
          <w:vertAlign w:val="superscript"/>
        </w:rPr>
        <w:t>th</w:t>
      </w:r>
      <w:r w:rsidR="000F3B79">
        <w:rPr>
          <w:rFonts w:eastAsia="Calibri" w:asciiTheme="minorHAnsi" w:hAnsiTheme="minorHAnsi"/>
          <w:sz w:val="24"/>
        </w:rPr>
        <w:t xml:space="preserve"> Floor).</w:t>
      </w:r>
      <w:r w:rsidR="00405782">
        <w:rPr>
          <w:rFonts w:eastAsia="Calibri" w:asciiTheme="minorHAnsi" w:hAnsiTheme="minorHAnsi"/>
          <w:sz w:val="24"/>
        </w:rPr>
        <w:t xml:space="preserve"> Once the Waterproofing is completed the path </w:t>
      </w:r>
      <w:r w:rsidR="00E07BAC">
        <w:rPr>
          <w:rFonts w:eastAsia="Calibri" w:asciiTheme="minorHAnsi" w:hAnsiTheme="minorHAnsi"/>
          <w:sz w:val="24"/>
        </w:rPr>
        <w:t>continues</w:t>
      </w:r>
      <w:r w:rsidR="00405782">
        <w:rPr>
          <w:rFonts w:eastAsia="Calibri" w:asciiTheme="minorHAnsi" w:hAnsiTheme="minorHAnsi"/>
          <w:sz w:val="24"/>
        </w:rPr>
        <w:t xml:space="preserve"> to</w:t>
      </w:r>
      <w:r w:rsidR="00A01518">
        <w:rPr>
          <w:rFonts w:eastAsia="Calibri" w:asciiTheme="minorHAnsi" w:hAnsiTheme="minorHAnsi"/>
          <w:sz w:val="24"/>
        </w:rPr>
        <w:t xml:space="preserve"> </w:t>
      </w:r>
      <w:r w:rsidR="00A01518">
        <w:rPr>
          <w:rFonts w:eastAsia="Calibri" w:asciiTheme="minorHAnsi" w:hAnsiTheme="minorHAnsi"/>
          <w:sz w:val="24"/>
        </w:rPr>
        <w:t xml:space="preserve">Main Building – Superstructure – Fifth </w:t>
      </w:r>
      <w:r w:rsidR="00E07BAC">
        <w:rPr>
          <w:rFonts w:eastAsia="Calibri" w:asciiTheme="minorHAnsi" w:hAnsiTheme="minorHAnsi"/>
          <w:sz w:val="24"/>
        </w:rPr>
        <w:t>Floor -</w:t>
      </w:r>
      <w:r w:rsidR="00A01518">
        <w:rPr>
          <w:rFonts w:eastAsia="Calibri" w:asciiTheme="minorHAnsi" w:hAnsiTheme="minorHAnsi"/>
          <w:sz w:val="24"/>
        </w:rPr>
        <w:t xml:space="preserve"> Framing &amp; Metal Decking – Roof.</w:t>
      </w:r>
      <w:r w:rsidR="00E07BAC">
        <w:rPr>
          <w:rFonts w:eastAsia="Calibri" w:asciiTheme="minorHAnsi" w:hAnsiTheme="minorHAnsi"/>
          <w:sz w:val="24"/>
        </w:rPr>
        <w:t xml:space="preserve"> Once Framing of the 5</w:t>
      </w:r>
      <w:r w:rsidRPr="00E07BAC" w:rsidR="00E07BAC">
        <w:rPr>
          <w:rFonts w:eastAsia="Calibri" w:asciiTheme="minorHAnsi" w:hAnsiTheme="minorHAnsi"/>
          <w:sz w:val="24"/>
          <w:vertAlign w:val="superscript"/>
        </w:rPr>
        <w:t>th</w:t>
      </w:r>
      <w:r w:rsidR="00E07BAC">
        <w:rPr>
          <w:rFonts w:eastAsia="Calibri" w:asciiTheme="minorHAnsi" w:hAnsiTheme="minorHAnsi"/>
          <w:sz w:val="24"/>
        </w:rPr>
        <w:t xml:space="preserve"> Floor is completed the path continues with </w:t>
      </w:r>
      <w:r w:rsidR="004F32EC">
        <w:rPr>
          <w:rFonts w:eastAsia="Calibri" w:asciiTheme="minorHAnsi" w:hAnsiTheme="minorHAnsi"/>
          <w:sz w:val="24"/>
        </w:rPr>
        <w:t xml:space="preserve">the </w:t>
      </w:r>
      <w:r w:rsidR="00E07BAC">
        <w:rPr>
          <w:rFonts w:eastAsia="Calibri" w:asciiTheme="minorHAnsi" w:hAnsiTheme="minorHAnsi"/>
          <w:sz w:val="24"/>
        </w:rPr>
        <w:t>Main Building – Exterior Finishes</w:t>
      </w:r>
      <w:r w:rsidR="004F32EC">
        <w:rPr>
          <w:rFonts w:eastAsia="Calibri" w:asciiTheme="minorHAnsi" w:hAnsiTheme="minorHAnsi"/>
          <w:sz w:val="24"/>
        </w:rPr>
        <w:t xml:space="preserve"> – Brick West Elevation (Excluding 5</w:t>
      </w:r>
      <w:r w:rsidRPr="004F32EC" w:rsidR="004F32EC">
        <w:rPr>
          <w:rFonts w:eastAsia="Calibri" w:asciiTheme="minorHAnsi" w:hAnsiTheme="minorHAnsi"/>
          <w:sz w:val="24"/>
          <w:vertAlign w:val="superscript"/>
        </w:rPr>
        <w:t>th</w:t>
      </w:r>
      <w:r w:rsidR="004F32EC">
        <w:rPr>
          <w:rFonts w:eastAsia="Calibri" w:asciiTheme="minorHAnsi" w:hAnsiTheme="minorHAnsi"/>
          <w:sz w:val="24"/>
        </w:rPr>
        <w:t xml:space="preserve"> Floor)</w:t>
      </w:r>
      <w:r w:rsidR="00400698">
        <w:rPr>
          <w:rFonts w:eastAsia="Calibri" w:asciiTheme="minorHAnsi" w:hAnsiTheme="minorHAnsi"/>
          <w:sz w:val="24"/>
        </w:rPr>
        <w:t xml:space="preserve"> and Main Building – Roofing – Roof Insulation &amp; TPO. </w:t>
      </w:r>
      <w:r w:rsidR="006A55DA">
        <w:rPr>
          <w:rFonts w:eastAsia="Calibri" w:asciiTheme="minorHAnsi" w:hAnsiTheme="minorHAnsi"/>
          <w:sz w:val="24"/>
        </w:rPr>
        <w:t xml:space="preserve">Once both those activities are completed the path moves to the </w:t>
      </w:r>
      <w:r w:rsidR="006A55DA">
        <w:rPr>
          <w:rFonts w:eastAsia="Calibri" w:asciiTheme="minorHAnsi" w:hAnsiTheme="minorHAnsi"/>
          <w:sz w:val="24"/>
        </w:rPr>
        <w:t>Main Building – Interior Finishes – F</w:t>
      </w:r>
      <w:r w:rsidR="00C224A8">
        <w:rPr>
          <w:rFonts w:eastAsia="Calibri" w:asciiTheme="minorHAnsi" w:hAnsiTheme="minorHAnsi"/>
          <w:sz w:val="24"/>
        </w:rPr>
        <w:t>ifth</w:t>
      </w:r>
      <w:r w:rsidR="006A55DA">
        <w:rPr>
          <w:rFonts w:eastAsia="Calibri" w:asciiTheme="minorHAnsi" w:hAnsiTheme="minorHAnsi"/>
          <w:sz w:val="24"/>
        </w:rPr>
        <w:t xml:space="preserve"> Floor</w:t>
      </w:r>
      <w:r w:rsidR="00C224A8">
        <w:rPr>
          <w:rFonts w:eastAsia="Calibri" w:asciiTheme="minorHAnsi" w:hAnsiTheme="minorHAnsi"/>
          <w:sz w:val="24"/>
        </w:rPr>
        <w:t xml:space="preserve"> – Fire Proofing Structural Steel.</w:t>
      </w:r>
      <w:r w:rsidR="006A55DA">
        <w:rPr>
          <w:rFonts w:eastAsia="Calibri" w:asciiTheme="minorHAnsi" w:hAnsiTheme="minorHAnsi"/>
          <w:sz w:val="24"/>
        </w:rPr>
        <w:t xml:space="preserve"> </w:t>
      </w:r>
      <w:r w:rsidR="005C3E3A">
        <w:rPr>
          <w:rFonts w:eastAsia="Calibri" w:asciiTheme="minorHAnsi" w:hAnsiTheme="minorHAnsi"/>
          <w:sz w:val="24"/>
        </w:rPr>
        <w:t>Once the 5</w:t>
      </w:r>
      <w:r w:rsidRPr="005C3E3A" w:rsidR="005C3E3A">
        <w:rPr>
          <w:rFonts w:eastAsia="Calibri" w:asciiTheme="minorHAnsi" w:hAnsiTheme="minorHAnsi"/>
          <w:sz w:val="24"/>
          <w:vertAlign w:val="superscript"/>
        </w:rPr>
        <w:t>th</w:t>
      </w:r>
      <w:r w:rsidR="005C3E3A">
        <w:rPr>
          <w:rFonts w:eastAsia="Calibri" w:asciiTheme="minorHAnsi" w:hAnsiTheme="minorHAnsi"/>
          <w:sz w:val="24"/>
        </w:rPr>
        <w:t xml:space="preserve"> Floor </w:t>
      </w:r>
      <w:proofErr w:type="gramStart"/>
      <w:r w:rsidR="005C3E3A">
        <w:rPr>
          <w:rFonts w:eastAsia="Calibri" w:asciiTheme="minorHAnsi" w:hAnsiTheme="minorHAnsi"/>
          <w:sz w:val="24"/>
        </w:rPr>
        <w:t>Fire Proofing</w:t>
      </w:r>
      <w:proofErr w:type="gramEnd"/>
      <w:r w:rsidR="005C3E3A">
        <w:rPr>
          <w:rFonts w:eastAsia="Calibri" w:asciiTheme="minorHAnsi" w:hAnsiTheme="minorHAnsi"/>
          <w:sz w:val="24"/>
        </w:rPr>
        <w:t xml:space="preserve"> is completed the path moves to </w:t>
      </w:r>
      <w:r w:rsidR="005C3E3A">
        <w:rPr>
          <w:rFonts w:eastAsia="Calibri" w:asciiTheme="minorHAnsi" w:hAnsiTheme="minorHAnsi"/>
          <w:sz w:val="24"/>
        </w:rPr>
        <w:t>Main Building – Exterior Finishes</w:t>
      </w:r>
      <w:r w:rsidR="005C3E3A">
        <w:rPr>
          <w:rFonts w:eastAsia="Calibri" w:asciiTheme="minorHAnsi" w:hAnsiTheme="minorHAnsi"/>
          <w:sz w:val="24"/>
        </w:rPr>
        <w:t xml:space="preserve"> – Exterior Sheathing </w:t>
      </w:r>
      <w:r w:rsidR="001D5F3B">
        <w:rPr>
          <w:rFonts w:eastAsia="Calibri" w:asciiTheme="minorHAnsi" w:hAnsiTheme="minorHAnsi"/>
          <w:sz w:val="24"/>
        </w:rPr>
        <w:t>– 5</w:t>
      </w:r>
      <w:r w:rsidRPr="001D5F3B" w:rsidR="001D5F3B">
        <w:rPr>
          <w:rFonts w:eastAsia="Calibri" w:asciiTheme="minorHAnsi" w:hAnsiTheme="minorHAnsi"/>
          <w:sz w:val="24"/>
          <w:vertAlign w:val="superscript"/>
        </w:rPr>
        <w:t>th</w:t>
      </w:r>
      <w:r w:rsidR="001D5F3B">
        <w:rPr>
          <w:rFonts w:eastAsia="Calibri" w:asciiTheme="minorHAnsi" w:hAnsiTheme="minorHAnsi"/>
          <w:sz w:val="24"/>
        </w:rPr>
        <w:t xml:space="preserve"> Floor. Once the Sheathing is completed on the 5</w:t>
      </w:r>
      <w:r w:rsidRPr="001D5F3B" w:rsidR="001D5F3B">
        <w:rPr>
          <w:rFonts w:eastAsia="Calibri" w:asciiTheme="minorHAnsi" w:hAnsiTheme="minorHAnsi"/>
          <w:sz w:val="24"/>
          <w:vertAlign w:val="superscript"/>
        </w:rPr>
        <w:t>th</w:t>
      </w:r>
      <w:r w:rsidR="001D5F3B">
        <w:rPr>
          <w:rFonts w:eastAsia="Calibri" w:asciiTheme="minorHAnsi" w:hAnsiTheme="minorHAnsi"/>
          <w:sz w:val="24"/>
        </w:rPr>
        <w:t xml:space="preserve"> Floor the rest of the 5</w:t>
      </w:r>
      <w:r w:rsidRPr="001D5F3B" w:rsidR="001D5F3B">
        <w:rPr>
          <w:rFonts w:eastAsia="Calibri" w:asciiTheme="minorHAnsi" w:hAnsiTheme="minorHAnsi"/>
          <w:sz w:val="24"/>
          <w:vertAlign w:val="superscript"/>
        </w:rPr>
        <w:t>th</w:t>
      </w:r>
      <w:r w:rsidR="001D5F3B">
        <w:rPr>
          <w:rFonts w:eastAsia="Calibri" w:asciiTheme="minorHAnsi" w:hAnsiTheme="minorHAnsi"/>
          <w:sz w:val="24"/>
        </w:rPr>
        <w:t xml:space="preserve"> Floor Superstructure</w:t>
      </w:r>
      <w:r w:rsidR="008C5C5A">
        <w:rPr>
          <w:rFonts w:eastAsia="Calibri" w:asciiTheme="minorHAnsi" w:hAnsiTheme="minorHAnsi"/>
          <w:sz w:val="24"/>
        </w:rPr>
        <w:t xml:space="preserve"> - </w:t>
      </w:r>
      <w:r w:rsidR="003026C0">
        <w:rPr>
          <w:rFonts w:eastAsia="Calibri" w:asciiTheme="minorHAnsi" w:hAnsiTheme="minorHAnsi"/>
          <w:sz w:val="24"/>
        </w:rPr>
        <w:t>Framing - can</w:t>
      </w:r>
      <w:r w:rsidR="001D5F3B">
        <w:rPr>
          <w:rFonts w:eastAsia="Calibri" w:asciiTheme="minorHAnsi" w:hAnsiTheme="minorHAnsi"/>
          <w:sz w:val="24"/>
        </w:rPr>
        <w:t xml:space="preserve"> be completed</w:t>
      </w:r>
      <w:r w:rsidR="008C5C5A">
        <w:rPr>
          <w:rFonts w:eastAsia="Calibri" w:asciiTheme="minorHAnsi" w:hAnsiTheme="minorHAnsi"/>
          <w:sz w:val="24"/>
        </w:rPr>
        <w:t xml:space="preserve">. </w:t>
      </w:r>
      <w:r w:rsidR="003026C0">
        <w:rPr>
          <w:rFonts w:eastAsia="Calibri" w:asciiTheme="minorHAnsi" w:hAnsiTheme="minorHAnsi"/>
          <w:sz w:val="24"/>
        </w:rPr>
        <w:t>Once the 5</w:t>
      </w:r>
      <w:r w:rsidRPr="003026C0" w:rsidR="003026C0">
        <w:rPr>
          <w:rFonts w:eastAsia="Calibri" w:asciiTheme="minorHAnsi" w:hAnsiTheme="minorHAnsi"/>
          <w:sz w:val="24"/>
          <w:vertAlign w:val="superscript"/>
        </w:rPr>
        <w:t>th</w:t>
      </w:r>
      <w:r w:rsidR="003026C0">
        <w:rPr>
          <w:rFonts w:eastAsia="Calibri" w:asciiTheme="minorHAnsi" w:hAnsiTheme="minorHAnsi"/>
          <w:sz w:val="24"/>
        </w:rPr>
        <w:t xml:space="preserve"> Floor is completed </w:t>
      </w:r>
      <w:r w:rsidR="00EB3A1E">
        <w:rPr>
          <w:rFonts w:eastAsia="Calibri" w:asciiTheme="minorHAnsi" w:hAnsiTheme="minorHAnsi"/>
          <w:sz w:val="24"/>
        </w:rPr>
        <w:t xml:space="preserve">with the Superstructure the path continues with the rest of the Main Building – Exterior Finishes. </w:t>
      </w:r>
      <w:r w:rsidR="00393CC1">
        <w:rPr>
          <w:rFonts w:eastAsia="Calibri" w:asciiTheme="minorHAnsi" w:hAnsiTheme="minorHAnsi"/>
          <w:sz w:val="24"/>
        </w:rPr>
        <w:t>Once the Main Building Exterior Finishes are completed the path continues with Main Building – Site Work</w:t>
      </w:r>
      <w:r w:rsidR="00680774">
        <w:rPr>
          <w:rFonts w:eastAsia="Calibri" w:asciiTheme="minorHAnsi" w:hAnsiTheme="minorHAnsi"/>
          <w:sz w:val="24"/>
        </w:rPr>
        <w:t xml:space="preserve">. Once Main Building – Site Work is completed the path finishes with </w:t>
      </w:r>
      <w:r w:rsidR="00621851">
        <w:rPr>
          <w:rFonts w:eastAsia="Calibri" w:asciiTheme="minorHAnsi" w:hAnsiTheme="minorHAnsi"/>
          <w:sz w:val="24"/>
        </w:rPr>
        <w:t>Final Inspections &amp; Closeout ahead of Final Completion on September 4, 2026.</w:t>
      </w:r>
    </w:p>
    <w:p w:rsidR="00D5363A" w:rsidP="5C76D3F7" w:rsidRDefault="002A4633" w14:paraId="261EF686" w14:textId="5D7AD60D">
      <w:pPr>
        <w:spacing w:before="240" w:line="240" w:lineRule="auto"/>
        <w:jc w:val="both"/>
        <w:rPr>
          <w:rFonts w:cs="Microsoft Sans Serif"/>
        </w:rPr>
      </w:pPr>
      <w:r w:rsidR="00D5363A">
        <w:drawing>
          <wp:inline wp14:editId="75DFD17E" wp14:anchorId="7B085722">
            <wp:extent cx="5943600" cy="2670175"/>
            <wp:effectExtent l="38100" t="38100" r="95250" b="92075"/>
            <wp:docPr id="690491478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491478" name=""/>
                    <pic:cNvPicPr/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  <w:bookmarkStart w:name="_Hlk172194661" w:id="6"/>
      <w:r w:rsidR="002A4633">
        <w:drawing>
          <wp:inline wp14:editId="442B27A1" wp14:anchorId="18F1DF42">
            <wp:extent cx="5943600" cy="251460"/>
            <wp:effectExtent l="38100" t="38100" r="95250" b="91440"/>
            <wp:docPr id="143812325" name="Picture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3812325" name=""/>
                    <pic:cNvPicPr/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2A4633" w:rsidR="00EA3F33" w:rsidP="00264536" w:rsidRDefault="007A6B62" w14:paraId="0CB9EC22" w14:textId="743173FE">
      <w:pPr>
        <w:pStyle w:val="Caption"/>
        <w:spacing w:before="240" w:line="240" w:lineRule="auto"/>
        <w:jc w:val="center"/>
      </w:pPr>
      <w:r w:rsidRPr="002A4633">
        <w:rPr>
          <w:rFonts w:cs="Microsoft Sans Serif"/>
        </w:rPr>
        <w:t>2.1</w:t>
      </w:r>
      <w:r w:rsidRPr="002A4633">
        <w:t>: Critical Path</w:t>
      </w:r>
      <w:bookmarkEnd w:id="6"/>
    </w:p>
    <w:p w:rsidR="002A4633" w:rsidP="002A4633" w:rsidRDefault="002A4633" w14:paraId="55E0A0D8" w14:textId="77777777">
      <w:pPr>
        <w:spacing w:line="240" w:lineRule="auto"/>
        <w:rPr>
          <w:rFonts w:eastAsia="Times New Roman"/>
        </w:rPr>
      </w:pPr>
    </w:p>
    <w:p w:rsidRPr="002A4633" w:rsidR="007A6B62" w:rsidP="002A4633" w:rsidRDefault="0080283B" w14:paraId="2C2AC45E" w14:textId="3AFB4DB3">
      <w:pPr>
        <w:pStyle w:val="Heading1"/>
        <w:rPr>
          <w:rFonts w:eastAsia="Times New Roman"/>
        </w:rPr>
      </w:pPr>
      <w:bookmarkStart w:name="_Toc874854064" w:id="1465645087"/>
      <w:r w:rsidRPr="5C76D3F7" w:rsidR="0080283B">
        <w:rPr>
          <w:rFonts w:eastAsia="Times New Roman"/>
        </w:rPr>
        <w:t>Activity Progress this Period</w:t>
      </w:r>
      <w:bookmarkEnd w:id="1465645087"/>
    </w:p>
    <w:p w:rsidR="00587B79" w:rsidP="00587B79" w:rsidRDefault="00155733" w14:paraId="3F75AE39" w14:textId="232C79B7">
      <w:pPr>
        <w:spacing w:line="240" w:lineRule="auto"/>
        <w:ind w:firstLine="720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587B79">
        <w:rPr>
          <w:rFonts w:ascii="Calibri" w:hAnsi="Calibri" w:eastAsia="Times New Roman" w:cs="Calibri"/>
          <w:sz w:val="24"/>
        </w:rPr>
        <w:t xml:space="preserve">There were </w:t>
      </w:r>
      <w:r w:rsidR="00D7786E">
        <w:rPr>
          <w:rFonts w:ascii="Calibri" w:hAnsi="Calibri" w:eastAsia="Times New Roman" w:cs="Calibri"/>
          <w:sz w:val="24"/>
        </w:rPr>
        <w:t>thirty</w:t>
      </w:r>
      <w:r w:rsidRPr="00587B79">
        <w:rPr>
          <w:rFonts w:ascii="Calibri" w:hAnsi="Calibri" w:eastAsia="Times New Roman" w:cs="Calibri"/>
          <w:sz w:val="24"/>
        </w:rPr>
        <w:t xml:space="preserve"> (</w:t>
      </w:r>
      <w:r w:rsidR="00D7786E">
        <w:rPr>
          <w:rFonts w:ascii="Calibri" w:hAnsi="Calibri" w:eastAsia="Times New Roman" w:cs="Calibri"/>
          <w:sz w:val="24"/>
        </w:rPr>
        <w:t>3</w:t>
      </w:r>
      <w:r w:rsidR="002C02AC">
        <w:rPr>
          <w:rFonts w:ascii="Calibri" w:hAnsi="Calibri" w:eastAsia="Times New Roman" w:cs="Calibri"/>
          <w:sz w:val="24"/>
        </w:rPr>
        <w:t>0</w:t>
      </w:r>
      <w:r w:rsidRPr="00587B79">
        <w:rPr>
          <w:rFonts w:ascii="Calibri" w:hAnsi="Calibri" w:eastAsia="Times New Roman" w:cs="Calibri"/>
          <w:sz w:val="24"/>
        </w:rPr>
        <w:t xml:space="preserve">) activities completed </w:t>
      </w:r>
      <w:r w:rsidR="00587B79">
        <w:rPr>
          <w:rFonts w:ascii="Calibri" w:hAnsi="Calibri" w:eastAsia="Times New Roman" w:cs="Calibri"/>
          <w:sz w:val="24"/>
        </w:rPr>
        <w:t>during the update period.</w:t>
      </w:r>
      <w:r w:rsidR="00A64E46">
        <w:rPr>
          <w:rFonts w:ascii="Calibri" w:hAnsi="Calibri" w:eastAsia="Times New Roman" w:cs="Calibri"/>
          <w:sz w:val="24"/>
        </w:rPr>
        <w:t xml:space="preserve"> </w:t>
      </w:r>
      <w:r w:rsidR="002C02AC">
        <w:rPr>
          <w:rFonts w:ascii="Calibri" w:hAnsi="Calibri" w:eastAsia="Times New Roman" w:cs="Calibri"/>
          <w:sz w:val="24"/>
        </w:rPr>
        <w:t>54</w:t>
      </w:r>
      <w:r w:rsidR="00A64E46">
        <w:rPr>
          <w:rFonts w:ascii="Calibri" w:hAnsi="Calibri" w:eastAsia="Times New Roman" w:cs="Calibri"/>
          <w:sz w:val="24"/>
        </w:rPr>
        <w:t>% of</w:t>
      </w:r>
      <w:r w:rsidR="00BB3CD6">
        <w:rPr>
          <w:rFonts w:ascii="Calibri" w:hAnsi="Calibri" w:eastAsia="Times New Roman" w:cs="Calibri"/>
          <w:sz w:val="24"/>
        </w:rPr>
        <w:t xml:space="preserve"> planned </w:t>
      </w:r>
      <w:r w:rsidR="00C44B04">
        <w:rPr>
          <w:rFonts w:ascii="Calibri" w:hAnsi="Calibri" w:eastAsia="Times New Roman" w:cs="Calibri"/>
          <w:sz w:val="24"/>
        </w:rPr>
        <w:t>near c</w:t>
      </w:r>
      <w:r w:rsidR="00BB3CD6">
        <w:rPr>
          <w:rFonts w:ascii="Calibri" w:hAnsi="Calibri" w:eastAsia="Times New Roman" w:cs="Calibri"/>
          <w:sz w:val="24"/>
        </w:rPr>
        <w:t xml:space="preserve">ritical activities were completed. </w:t>
      </w:r>
      <w:r w:rsidR="002C02AC">
        <w:rPr>
          <w:rFonts w:ascii="Calibri" w:hAnsi="Calibri" w:eastAsia="Times New Roman" w:cs="Calibri"/>
          <w:sz w:val="24"/>
        </w:rPr>
        <w:t>83</w:t>
      </w:r>
      <w:r w:rsidR="00BB3CD6">
        <w:rPr>
          <w:rFonts w:ascii="Calibri" w:hAnsi="Calibri" w:eastAsia="Times New Roman" w:cs="Calibri"/>
          <w:sz w:val="24"/>
        </w:rPr>
        <w:t>% of</w:t>
      </w:r>
      <w:r w:rsidR="00A64E46">
        <w:rPr>
          <w:rFonts w:ascii="Calibri" w:hAnsi="Calibri" w:eastAsia="Times New Roman" w:cs="Calibri"/>
          <w:sz w:val="24"/>
        </w:rPr>
        <w:t xml:space="preserve"> planned </w:t>
      </w:r>
      <w:r w:rsidR="003673D9">
        <w:rPr>
          <w:rFonts w:ascii="Calibri" w:hAnsi="Calibri" w:eastAsia="Times New Roman" w:cs="Calibri"/>
          <w:sz w:val="24"/>
        </w:rPr>
        <w:t>c</w:t>
      </w:r>
      <w:r w:rsidR="00A64E46">
        <w:rPr>
          <w:rFonts w:ascii="Calibri" w:hAnsi="Calibri" w:eastAsia="Times New Roman" w:cs="Calibri"/>
          <w:sz w:val="24"/>
        </w:rPr>
        <w:t xml:space="preserve">ritical activities were completed. </w:t>
      </w:r>
      <w:r w:rsidR="002C02AC">
        <w:rPr>
          <w:rFonts w:ascii="Calibri" w:hAnsi="Calibri" w:eastAsia="Times New Roman" w:cs="Calibri"/>
          <w:sz w:val="24"/>
        </w:rPr>
        <w:t>29</w:t>
      </w:r>
      <w:r w:rsidR="00A64E46">
        <w:rPr>
          <w:rFonts w:ascii="Calibri" w:hAnsi="Calibri" w:eastAsia="Times New Roman" w:cs="Calibri"/>
          <w:sz w:val="24"/>
        </w:rPr>
        <w:t xml:space="preserve">% of planned </w:t>
      </w:r>
      <w:r w:rsidR="003673D9">
        <w:rPr>
          <w:rFonts w:ascii="Calibri" w:hAnsi="Calibri" w:eastAsia="Times New Roman" w:cs="Calibri"/>
          <w:sz w:val="24"/>
        </w:rPr>
        <w:t>n</w:t>
      </w:r>
      <w:r w:rsidR="00FB1477">
        <w:rPr>
          <w:rFonts w:ascii="Calibri" w:hAnsi="Calibri" w:eastAsia="Times New Roman" w:cs="Calibri"/>
          <w:sz w:val="24"/>
        </w:rPr>
        <w:t>on-</w:t>
      </w:r>
      <w:r w:rsidR="003673D9">
        <w:rPr>
          <w:rFonts w:ascii="Calibri" w:hAnsi="Calibri" w:eastAsia="Times New Roman" w:cs="Calibri"/>
          <w:sz w:val="24"/>
        </w:rPr>
        <w:t>c</w:t>
      </w:r>
      <w:r w:rsidR="00FB1477">
        <w:rPr>
          <w:rFonts w:ascii="Calibri" w:hAnsi="Calibri" w:eastAsia="Times New Roman" w:cs="Calibri"/>
          <w:sz w:val="24"/>
        </w:rPr>
        <w:t>ritical activities were completed.</w:t>
      </w:r>
    </w:p>
    <w:p w:rsidRPr="00587B79" w:rsidR="00FB1477" w:rsidP="00587B79" w:rsidRDefault="00D7786E" w14:paraId="585B4A63" w14:textId="7BFDC3D9">
      <w:pPr>
        <w:spacing w:line="240" w:lineRule="auto"/>
        <w:textAlignment w:val="baseline"/>
        <w:rPr>
          <w:rFonts w:ascii="Calibri" w:hAnsi="Calibri" w:eastAsia="Times New Roman" w:cs="Calibri"/>
          <w:sz w:val="24"/>
        </w:rPr>
      </w:pPr>
      <w:r w:rsidRPr="00D7786E">
        <w:rPr>
          <w:rFonts w:ascii="Calibri" w:hAnsi="Calibri" w:eastAsia="Times New Roman" w:cs="Calibri"/>
          <w:sz w:val="24"/>
        </w:rPr>
        <w:drawing>
          <wp:inline distT="0" distB="0" distL="0" distR="0" wp14:anchorId="514F4CF9" wp14:editId="4450A773">
            <wp:extent cx="5943600" cy="1186815"/>
            <wp:effectExtent l="38100" t="38100" r="95250" b="89535"/>
            <wp:docPr id="196352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5227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681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:rsidRPr="0081252F" w:rsidR="0081252F" w:rsidP="0081252F" w:rsidRDefault="1A0DB7BC" w14:paraId="31C65EF2" w14:textId="2F2FB7FB">
      <w:pPr>
        <w:pStyle w:val="Heading1"/>
        <w:rPr>
          <w:rFonts w:eastAsia="Times New Roman"/>
        </w:rPr>
      </w:pPr>
      <w:bookmarkStart w:name="_Toc1393805343" w:id="632153948"/>
      <w:r w:rsidRPr="5C76D3F7" w:rsidR="1A0DB7BC">
        <w:rPr>
          <w:rFonts w:eastAsia="Times New Roman"/>
        </w:rPr>
        <w:t>Schedule Modifications</w:t>
      </w:r>
      <w:bookmarkEnd w:id="632153948"/>
      <w:r w:rsidRPr="5C76D3F7" w:rsidR="1A0DB7BC">
        <w:rPr>
          <w:rFonts w:eastAsia="Times New Roman"/>
        </w:rPr>
        <w:t> </w:t>
      </w:r>
    </w:p>
    <w:p w:rsidR="0081252F" w:rsidP="004D3767" w:rsidRDefault="0081252F" w14:paraId="22353B97" w14:textId="492D77B2">
      <w:pPr>
        <w:spacing w:line="240" w:lineRule="auto"/>
        <w:ind w:firstLine="720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sz w:val="24"/>
        </w:rPr>
        <w:t xml:space="preserve">In summary, the following changes were incorporated for this month’s update. Please see the attached </w:t>
      </w:r>
      <w:r w:rsidR="003C77C9">
        <w:rPr>
          <w:rFonts w:ascii="Calibri" w:hAnsi="Calibri" w:eastAsia="Times New Roman" w:cs="Calibri"/>
          <w:sz w:val="24"/>
        </w:rPr>
        <w:t>Excel</w:t>
      </w:r>
      <w:r w:rsidRPr="0081252F">
        <w:rPr>
          <w:rFonts w:ascii="Calibri" w:hAnsi="Calibri" w:eastAsia="Times New Roman" w:cs="Calibri"/>
          <w:sz w:val="24"/>
        </w:rPr>
        <w:t xml:space="preserve"> Schedule Comparison Report for specific modifications.  </w:t>
      </w:r>
    </w:p>
    <w:p w:rsidRPr="0081252F" w:rsidR="0081252F" w:rsidP="00D60356" w:rsidRDefault="0081252F" w14:paraId="04F45F4E" w14:textId="77777777">
      <w:p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</w:p>
    <w:p w:rsidRPr="0081252F" w:rsidR="0081252F" w:rsidP="004D3767" w:rsidRDefault="0081252F" w14:paraId="6F3BC2E1" w14:textId="77777777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b/>
          <w:bCs/>
          <w:sz w:val="24"/>
        </w:rPr>
        <w:t>Added Activities:</w:t>
      </w:r>
      <w:r w:rsidRPr="0081252F">
        <w:rPr>
          <w:rFonts w:ascii="Calibri" w:hAnsi="Calibri" w:eastAsia="Times New Roman" w:cs="Calibri"/>
          <w:sz w:val="24"/>
        </w:rPr>
        <w:t> </w:t>
      </w:r>
    </w:p>
    <w:p w:rsidRPr="006225F1" w:rsidR="0081252F" w:rsidP="7C081005" w:rsidRDefault="003F300D" w14:paraId="62B02653" w14:textId="1E3FBD07">
      <w:pPr>
        <w:numPr>
          <w:ilvl w:val="1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>
        <w:rPr>
          <w:rFonts w:ascii="Calibri" w:hAnsi="Calibri" w:eastAsia="Times New Roman" w:cs="Calibri"/>
          <w:sz w:val="24"/>
        </w:rPr>
        <w:t>Four (4)</w:t>
      </w:r>
      <w:r w:rsidRPr="7C081005" w:rsidR="006225F1">
        <w:rPr>
          <w:rFonts w:ascii="Calibri" w:hAnsi="Calibri" w:eastAsia="Times New Roman" w:cs="Calibri"/>
          <w:sz w:val="24"/>
        </w:rPr>
        <w:t xml:space="preserve"> </w:t>
      </w:r>
      <w:r w:rsidRPr="7C081005" w:rsidR="00126D91">
        <w:rPr>
          <w:rFonts w:ascii="Calibri" w:hAnsi="Calibri" w:eastAsia="Times New Roman" w:cs="Calibri"/>
          <w:sz w:val="24"/>
        </w:rPr>
        <w:t xml:space="preserve">activities were added to the schedule </w:t>
      </w:r>
      <w:r w:rsidRPr="7C081005" w:rsidR="006225F1">
        <w:rPr>
          <w:rFonts w:ascii="Calibri" w:hAnsi="Calibri" w:eastAsia="Times New Roman" w:cs="Calibri"/>
          <w:sz w:val="24"/>
        </w:rPr>
        <w:t>in this update period</w:t>
      </w:r>
      <w:r w:rsidR="00AE19DE">
        <w:rPr>
          <w:rFonts w:ascii="Calibri" w:hAnsi="Calibri" w:eastAsia="Times New Roman" w:cs="Calibri"/>
          <w:sz w:val="24"/>
        </w:rPr>
        <w:t>.</w:t>
      </w:r>
    </w:p>
    <w:p w:rsidRPr="0081252F" w:rsidR="0081252F" w:rsidP="004D3767" w:rsidRDefault="0081252F" w14:paraId="1ABB3045" w14:textId="603788CD">
      <w:pPr>
        <w:spacing w:line="240" w:lineRule="auto"/>
        <w:ind w:left="1170" w:hanging="390"/>
        <w:jc w:val="both"/>
        <w:textAlignment w:val="baseline"/>
        <w:rPr>
          <w:rFonts w:ascii="Calibri" w:hAnsi="Calibri" w:eastAsia="Times New Roman" w:cs="Calibri"/>
          <w:sz w:val="24"/>
        </w:rPr>
      </w:pPr>
    </w:p>
    <w:p w:rsidRPr="0081252F" w:rsidR="0081252F" w:rsidP="004D3767" w:rsidRDefault="0081252F" w14:paraId="1A37930C" w14:textId="77777777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b/>
          <w:bCs/>
          <w:sz w:val="24"/>
        </w:rPr>
        <w:t>Deleted Activities:</w:t>
      </w:r>
      <w:r w:rsidRPr="0081252F">
        <w:rPr>
          <w:rFonts w:ascii="Calibri" w:hAnsi="Calibri" w:eastAsia="Times New Roman" w:cs="Calibri"/>
          <w:sz w:val="24"/>
        </w:rPr>
        <w:t> </w:t>
      </w:r>
    </w:p>
    <w:p w:rsidRPr="0081252F" w:rsidR="0081252F" w:rsidP="4E03D890" w:rsidRDefault="00AE19DE" w14:paraId="6110EDE0" w14:textId="2FF6ECAC">
      <w:pPr>
        <w:numPr>
          <w:ilvl w:val="1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>
        <w:rPr>
          <w:rFonts w:ascii="Calibri" w:hAnsi="Calibri" w:eastAsia="Times New Roman" w:cs="Calibri"/>
          <w:sz w:val="24"/>
        </w:rPr>
        <w:lastRenderedPageBreak/>
        <w:t>No</w:t>
      </w:r>
      <w:r w:rsidRPr="4E03D890" w:rsidR="00443BD7">
        <w:rPr>
          <w:rFonts w:ascii="Calibri" w:hAnsi="Calibri" w:eastAsia="Times New Roman" w:cs="Calibri"/>
          <w:sz w:val="24"/>
        </w:rPr>
        <w:t xml:space="preserve"> </w:t>
      </w:r>
      <w:r w:rsidRPr="4E03D890" w:rsidR="0081252F">
        <w:rPr>
          <w:rFonts w:ascii="Calibri" w:hAnsi="Calibri" w:eastAsia="Times New Roman" w:cs="Calibri"/>
          <w:sz w:val="24"/>
        </w:rPr>
        <w:t>activi</w:t>
      </w:r>
      <w:r w:rsidRPr="4E03D890" w:rsidR="00443BD7">
        <w:rPr>
          <w:rFonts w:ascii="Calibri" w:hAnsi="Calibri" w:eastAsia="Times New Roman" w:cs="Calibri"/>
          <w:sz w:val="24"/>
        </w:rPr>
        <w:t>t</w:t>
      </w:r>
      <w:r w:rsidRPr="4E03D890" w:rsidR="00310784">
        <w:rPr>
          <w:rFonts w:ascii="Calibri" w:hAnsi="Calibri" w:eastAsia="Times New Roman" w:cs="Calibri"/>
          <w:sz w:val="24"/>
        </w:rPr>
        <w:t>ies were</w:t>
      </w:r>
      <w:r w:rsidRPr="4E03D890" w:rsidR="0081252F">
        <w:rPr>
          <w:rFonts w:ascii="Calibri" w:hAnsi="Calibri" w:eastAsia="Times New Roman" w:cs="Calibri"/>
          <w:sz w:val="24"/>
        </w:rPr>
        <w:t xml:space="preserve"> </w:t>
      </w:r>
      <w:r w:rsidRPr="4E03D890" w:rsidR="396BD09A">
        <w:rPr>
          <w:rFonts w:ascii="Calibri" w:hAnsi="Calibri" w:eastAsia="Times New Roman" w:cs="Calibri"/>
          <w:sz w:val="24"/>
        </w:rPr>
        <w:t xml:space="preserve">removed </w:t>
      </w:r>
      <w:r w:rsidRPr="4E03D890" w:rsidR="001B58F9">
        <w:rPr>
          <w:rFonts w:ascii="Calibri" w:hAnsi="Calibri" w:eastAsia="Times New Roman" w:cs="Calibri"/>
          <w:sz w:val="24"/>
        </w:rPr>
        <w:t>from the schedule</w:t>
      </w:r>
      <w:r w:rsidRPr="4E03D890" w:rsidR="0081252F">
        <w:rPr>
          <w:rFonts w:ascii="Calibri" w:hAnsi="Calibri" w:eastAsia="Times New Roman" w:cs="Calibri"/>
          <w:sz w:val="24"/>
        </w:rPr>
        <w:t xml:space="preserve"> in this update period</w:t>
      </w:r>
      <w:r w:rsidRPr="4E03D890" w:rsidR="6EF5215B">
        <w:rPr>
          <w:rFonts w:ascii="Calibri" w:hAnsi="Calibri" w:eastAsia="Times New Roman" w:cs="Calibri"/>
          <w:sz w:val="24"/>
        </w:rPr>
        <w:t>.</w:t>
      </w:r>
    </w:p>
    <w:p w:rsidRPr="0081252F" w:rsidR="0081252F" w:rsidP="004D3767" w:rsidRDefault="0081252F" w14:paraId="6182A541" w14:textId="4D881A61">
      <w:pPr>
        <w:spacing w:line="240" w:lineRule="auto"/>
        <w:ind w:left="1170" w:hanging="390"/>
        <w:jc w:val="both"/>
        <w:textAlignment w:val="baseline"/>
        <w:rPr>
          <w:rFonts w:ascii="Calibri" w:hAnsi="Calibri" w:eastAsia="Times New Roman" w:cs="Calibri"/>
          <w:sz w:val="24"/>
        </w:rPr>
      </w:pPr>
    </w:p>
    <w:p w:rsidRPr="0081252F" w:rsidR="0081252F" w:rsidP="004D3767" w:rsidRDefault="0081252F" w14:paraId="6C0AAA9E" w14:textId="77777777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b/>
          <w:bCs/>
          <w:sz w:val="24"/>
        </w:rPr>
        <w:t>Changed Activity Names:</w:t>
      </w:r>
      <w:r w:rsidRPr="0081252F">
        <w:rPr>
          <w:rFonts w:ascii="Calibri" w:hAnsi="Calibri" w:eastAsia="Times New Roman" w:cs="Calibri"/>
          <w:sz w:val="24"/>
        </w:rPr>
        <w:t> </w:t>
      </w:r>
    </w:p>
    <w:p w:rsidRPr="0081252F" w:rsidR="0081252F" w:rsidP="004D3767" w:rsidRDefault="00AE19DE" w14:paraId="704060D6" w14:textId="4A983772">
      <w:pPr>
        <w:numPr>
          <w:ilvl w:val="1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>
        <w:rPr>
          <w:rFonts w:ascii="Calibri" w:hAnsi="Calibri" w:eastAsia="Times New Roman" w:cs="Calibri"/>
          <w:sz w:val="24"/>
        </w:rPr>
        <w:t>No</w:t>
      </w:r>
      <w:r w:rsidR="00F24EA2">
        <w:rPr>
          <w:rFonts w:ascii="Calibri" w:hAnsi="Calibri" w:eastAsia="Times New Roman" w:cs="Calibri"/>
          <w:sz w:val="24"/>
        </w:rPr>
        <w:t xml:space="preserve"> </w:t>
      </w:r>
      <w:r w:rsidRPr="0081252F" w:rsidR="0081252F">
        <w:rPr>
          <w:rFonts w:ascii="Calibri" w:hAnsi="Calibri" w:eastAsia="Times New Roman" w:cs="Calibri"/>
          <w:sz w:val="24"/>
        </w:rPr>
        <w:t>activit</w:t>
      </w:r>
      <w:r w:rsidR="0086278B">
        <w:rPr>
          <w:rFonts w:ascii="Calibri" w:hAnsi="Calibri" w:eastAsia="Times New Roman" w:cs="Calibri"/>
          <w:sz w:val="24"/>
        </w:rPr>
        <w:t>y</w:t>
      </w:r>
      <w:r w:rsidRPr="0081252F" w:rsidR="0081252F">
        <w:rPr>
          <w:rFonts w:ascii="Calibri" w:hAnsi="Calibri" w:eastAsia="Times New Roman" w:cs="Calibri"/>
          <w:sz w:val="24"/>
        </w:rPr>
        <w:t xml:space="preserve"> </w:t>
      </w:r>
      <w:r w:rsidR="00F24EA2">
        <w:rPr>
          <w:rFonts w:ascii="Calibri" w:hAnsi="Calibri" w:eastAsia="Times New Roman" w:cs="Calibri"/>
          <w:sz w:val="24"/>
        </w:rPr>
        <w:t>description</w:t>
      </w:r>
      <w:r w:rsidRPr="0081252F" w:rsidR="0081252F">
        <w:rPr>
          <w:rFonts w:ascii="Calibri" w:hAnsi="Calibri" w:eastAsia="Times New Roman" w:cs="Calibri"/>
          <w:sz w:val="24"/>
        </w:rPr>
        <w:t xml:space="preserve"> w</w:t>
      </w:r>
      <w:r w:rsidR="00FA1048">
        <w:rPr>
          <w:rFonts w:ascii="Calibri" w:hAnsi="Calibri" w:eastAsia="Times New Roman" w:cs="Calibri"/>
          <w:sz w:val="24"/>
        </w:rPr>
        <w:t>as</w:t>
      </w:r>
      <w:r w:rsidRPr="0081252F" w:rsidR="0081252F">
        <w:rPr>
          <w:rFonts w:ascii="Calibri" w:hAnsi="Calibri" w:eastAsia="Times New Roman" w:cs="Calibri"/>
          <w:sz w:val="24"/>
        </w:rPr>
        <w:t xml:space="preserve"> changed in this update period. </w:t>
      </w:r>
    </w:p>
    <w:p w:rsidRPr="0081252F" w:rsidR="0081252F" w:rsidP="004D3767" w:rsidRDefault="0081252F" w14:paraId="70CFF23E" w14:textId="7968E961">
      <w:pPr>
        <w:spacing w:line="240" w:lineRule="auto"/>
        <w:ind w:left="1170" w:hanging="390"/>
        <w:jc w:val="both"/>
        <w:textAlignment w:val="baseline"/>
        <w:rPr>
          <w:rFonts w:ascii="Calibri" w:hAnsi="Calibri" w:eastAsia="Times New Roman" w:cs="Calibri"/>
          <w:sz w:val="24"/>
        </w:rPr>
      </w:pPr>
    </w:p>
    <w:p w:rsidRPr="0081252F" w:rsidR="0081252F" w:rsidP="004D3767" w:rsidRDefault="0081252F" w14:paraId="748D2224" w14:textId="77777777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b/>
          <w:bCs/>
          <w:sz w:val="24"/>
        </w:rPr>
        <w:t>Changed Original Durations:</w:t>
      </w:r>
      <w:r w:rsidRPr="0081252F">
        <w:rPr>
          <w:rFonts w:ascii="Calibri" w:hAnsi="Calibri" w:eastAsia="Times New Roman" w:cs="Calibri"/>
          <w:sz w:val="24"/>
        </w:rPr>
        <w:t> </w:t>
      </w:r>
    </w:p>
    <w:p w:rsidRPr="0081252F" w:rsidR="0081252F" w:rsidP="4E03D890" w:rsidRDefault="003F300D" w14:paraId="6563B563" w14:textId="4FABF475">
      <w:pPr>
        <w:numPr>
          <w:ilvl w:val="1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>
        <w:rPr>
          <w:rFonts w:ascii="Calibri" w:hAnsi="Calibri" w:eastAsia="Times New Roman" w:cs="Calibri"/>
          <w:sz w:val="24"/>
        </w:rPr>
        <w:t>Three (3)</w:t>
      </w:r>
      <w:r w:rsidRPr="4E03D890" w:rsidR="003B1F71">
        <w:rPr>
          <w:rFonts w:ascii="Calibri" w:hAnsi="Calibri" w:eastAsia="Times New Roman" w:cs="Calibri"/>
          <w:sz w:val="24"/>
        </w:rPr>
        <w:t xml:space="preserve"> </w:t>
      </w:r>
      <w:r w:rsidRPr="4E03D890" w:rsidR="00A365A9">
        <w:rPr>
          <w:rFonts w:ascii="Calibri" w:hAnsi="Calibri" w:eastAsia="Times New Roman" w:cs="Calibri"/>
          <w:sz w:val="24"/>
        </w:rPr>
        <w:t>activit</w:t>
      </w:r>
      <w:r w:rsidR="009672DA">
        <w:rPr>
          <w:rFonts w:ascii="Calibri" w:hAnsi="Calibri" w:eastAsia="Times New Roman" w:cs="Calibri"/>
          <w:sz w:val="24"/>
        </w:rPr>
        <w:t>ies</w:t>
      </w:r>
      <w:r w:rsidRPr="4E03D890" w:rsidR="00A365A9">
        <w:rPr>
          <w:rFonts w:ascii="Calibri" w:hAnsi="Calibri" w:eastAsia="Times New Roman" w:cs="Calibri"/>
          <w:sz w:val="24"/>
        </w:rPr>
        <w:t xml:space="preserve"> experienced a change in </w:t>
      </w:r>
      <w:r w:rsidR="009672DA">
        <w:rPr>
          <w:rFonts w:ascii="Calibri" w:hAnsi="Calibri" w:eastAsia="Times New Roman" w:cs="Calibri"/>
          <w:sz w:val="24"/>
        </w:rPr>
        <w:t>their</w:t>
      </w:r>
      <w:r w:rsidRPr="4E03D890" w:rsidR="00A365A9">
        <w:rPr>
          <w:rFonts w:ascii="Calibri" w:hAnsi="Calibri" w:eastAsia="Times New Roman" w:cs="Calibri"/>
          <w:sz w:val="24"/>
        </w:rPr>
        <w:t xml:space="preserve"> </w:t>
      </w:r>
      <w:r w:rsidRPr="4E03D890" w:rsidR="0081252F">
        <w:rPr>
          <w:rFonts w:ascii="Calibri" w:hAnsi="Calibri" w:eastAsia="Times New Roman" w:cs="Calibri"/>
          <w:sz w:val="24"/>
        </w:rPr>
        <w:t xml:space="preserve">original </w:t>
      </w:r>
      <w:r w:rsidRPr="4E03D890" w:rsidR="001B58F9">
        <w:rPr>
          <w:rFonts w:ascii="Calibri" w:hAnsi="Calibri" w:eastAsia="Times New Roman" w:cs="Calibri"/>
          <w:sz w:val="24"/>
        </w:rPr>
        <w:t>duration</w:t>
      </w:r>
      <w:r w:rsidRPr="4E03D890" w:rsidR="0081252F">
        <w:rPr>
          <w:rFonts w:ascii="Calibri" w:hAnsi="Calibri" w:eastAsia="Times New Roman" w:cs="Calibri"/>
          <w:sz w:val="24"/>
        </w:rPr>
        <w:t xml:space="preserve"> </w:t>
      </w:r>
      <w:r w:rsidRPr="4E03D890" w:rsidR="00805F64">
        <w:rPr>
          <w:rFonts w:ascii="Calibri" w:hAnsi="Calibri" w:eastAsia="Times New Roman" w:cs="Calibri"/>
          <w:sz w:val="24"/>
        </w:rPr>
        <w:t>in</w:t>
      </w:r>
      <w:r w:rsidRPr="4E03D890" w:rsidR="0081252F">
        <w:rPr>
          <w:rFonts w:ascii="Calibri" w:hAnsi="Calibri" w:eastAsia="Times New Roman" w:cs="Calibri"/>
          <w:sz w:val="24"/>
        </w:rPr>
        <w:t xml:space="preserve"> thi</w:t>
      </w:r>
      <w:r w:rsidRPr="4E03D890" w:rsidR="00805F64">
        <w:rPr>
          <w:rFonts w:ascii="Calibri" w:hAnsi="Calibri" w:eastAsia="Times New Roman" w:cs="Calibri"/>
          <w:sz w:val="24"/>
        </w:rPr>
        <w:t>s update period</w:t>
      </w:r>
      <w:r w:rsidRPr="4E03D890" w:rsidR="3C0DE8E0">
        <w:rPr>
          <w:rFonts w:ascii="Calibri" w:hAnsi="Calibri" w:eastAsia="Times New Roman" w:cs="Calibri"/>
          <w:sz w:val="24"/>
        </w:rPr>
        <w:t xml:space="preserve">. </w:t>
      </w:r>
    </w:p>
    <w:p w:rsidR="2CE5B150" w:rsidP="00C77BDC" w:rsidRDefault="2CE5B150" w14:paraId="351A4D8B" w14:textId="6E4DC066">
      <w:pPr>
        <w:spacing w:line="240" w:lineRule="auto"/>
        <w:jc w:val="both"/>
        <w:rPr>
          <w:rFonts w:ascii="Calibri" w:hAnsi="Calibri" w:eastAsia="Times New Roman" w:cs="Calibri"/>
          <w:sz w:val="24"/>
        </w:rPr>
      </w:pPr>
    </w:p>
    <w:p w:rsidRPr="0081252F" w:rsidR="0081252F" w:rsidP="004D3767" w:rsidRDefault="0081252F" w14:paraId="57CA2AB5" w14:textId="77777777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b/>
          <w:bCs/>
          <w:sz w:val="24"/>
        </w:rPr>
        <w:t>Addition of Logic Relationships:</w:t>
      </w:r>
      <w:r w:rsidRPr="0081252F">
        <w:rPr>
          <w:rFonts w:ascii="Calibri" w:hAnsi="Calibri" w:eastAsia="Times New Roman" w:cs="Calibri"/>
          <w:sz w:val="24"/>
        </w:rPr>
        <w:t> </w:t>
      </w:r>
    </w:p>
    <w:p w:rsidRPr="0081252F" w:rsidR="0081252F" w:rsidP="7C081005" w:rsidRDefault="006C3C81" w14:paraId="6E16B3F9" w14:textId="51621F1D">
      <w:pPr>
        <w:numPr>
          <w:ilvl w:val="1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>
        <w:rPr>
          <w:rFonts w:ascii="Calibri" w:hAnsi="Calibri" w:eastAsia="Times New Roman" w:cs="Calibri"/>
          <w:sz w:val="24"/>
        </w:rPr>
        <w:t>Twenty-Two (22)</w:t>
      </w:r>
      <w:r w:rsidR="00AE19DE">
        <w:rPr>
          <w:rFonts w:ascii="Calibri" w:hAnsi="Calibri" w:eastAsia="Times New Roman" w:cs="Calibri"/>
          <w:sz w:val="24"/>
        </w:rPr>
        <w:t xml:space="preserve"> </w:t>
      </w:r>
      <w:r w:rsidR="001814D0">
        <w:rPr>
          <w:rFonts w:ascii="Calibri" w:hAnsi="Calibri" w:eastAsia="Times New Roman" w:cs="Calibri"/>
          <w:sz w:val="24"/>
        </w:rPr>
        <w:t>relationships were added to the schedule in this update period.</w:t>
      </w:r>
    </w:p>
    <w:p w:rsidRPr="0081252F" w:rsidR="0081252F" w:rsidP="004D3767" w:rsidRDefault="0081252F" w14:paraId="78034261" w14:textId="28E9B606">
      <w:pPr>
        <w:spacing w:line="240" w:lineRule="auto"/>
        <w:ind w:left="1170" w:hanging="390"/>
        <w:jc w:val="both"/>
        <w:textAlignment w:val="baseline"/>
        <w:rPr>
          <w:rFonts w:ascii="Calibri" w:hAnsi="Calibri" w:eastAsia="Times New Roman" w:cs="Calibri"/>
          <w:sz w:val="24"/>
        </w:rPr>
      </w:pPr>
    </w:p>
    <w:p w:rsidRPr="0081252F" w:rsidR="0081252F" w:rsidP="004D3767" w:rsidRDefault="0081252F" w14:paraId="30167BCD" w14:textId="77777777">
      <w:pPr>
        <w:numPr>
          <w:ilvl w:val="0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b/>
          <w:bCs/>
          <w:sz w:val="24"/>
        </w:rPr>
        <w:t>Deletion of Logic Relationships:</w:t>
      </w:r>
      <w:r w:rsidRPr="0081252F">
        <w:rPr>
          <w:rFonts w:ascii="Calibri" w:hAnsi="Calibri" w:eastAsia="Times New Roman" w:cs="Calibri"/>
          <w:sz w:val="24"/>
        </w:rPr>
        <w:t> </w:t>
      </w:r>
    </w:p>
    <w:p w:rsidR="001814D0" w:rsidP="001814D0" w:rsidRDefault="006C3C81" w14:paraId="1562B62A" w14:textId="7BFE897F">
      <w:pPr>
        <w:numPr>
          <w:ilvl w:val="1"/>
          <w:numId w:val="3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>
        <w:rPr>
          <w:rFonts w:ascii="Calibri" w:hAnsi="Calibri" w:eastAsia="Times New Roman" w:cs="Calibri"/>
          <w:sz w:val="24"/>
        </w:rPr>
        <w:t>Five (5)</w:t>
      </w:r>
      <w:r w:rsidR="001814D0">
        <w:rPr>
          <w:rFonts w:ascii="Calibri" w:hAnsi="Calibri" w:eastAsia="Times New Roman" w:cs="Calibri"/>
          <w:sz w:val="24"/>
        </w:rPr>
        <w:t xml:space="preserve"> relationships were deleted from the schedule in this update period.</w:t>
      </w:r>
    </w:p>
    <w:p w:rsidR="002A4633" w:rsidP="002A4633" w:rsidRDefault="002A4633" w14:paraId="7EE75B46" w14:textId="77777777">
      <w:pPr>
        <w:spacing w:line="240" w:lineRule="auto"/>
        <w:jc w:val="both"/>
        <w:textAlignment w:val="baseline"/>
        <w:rPr>
          <w:rFonts w:eastAsia="Times New Roman"/>
        </w:rPr>
      </w:pPr>
    </w:p>
    <w:p w:rsidR="002A4633" w:rsidP="002A4633" w:rsidRDefault="002A4633" w14:paraId="12577D6F" w14:textId="62953B00">
      <w:pPr>
        <w:pStyle w:val="Heading1"/>
        <w:rPr>
          <w:rFonts w:eastAsia="Times New Roman"/>
        </w:rPr>
      </w:pPr>
      <w:bookmarkStart w:name="_Toc8346892" w:id="178068639"/>
      <w:r w:rsidRPr="5C76D3F7" w:rsidR="002A4633">
        <w:rPr>
          <w:rFonts w:eastAsia="Times New Roman"/>
        </w:rPr>
        <w:t>Owners Comments</w:t>
      </w:r>
      <w:bookmarkEnd w:id="178068639"/>
    </w:p>
    <w:p w:rsidRPr="002A4633" w:rsidR="002A4633" w:rsidP="002A4633" w:rsidRDefault="002A4633" w14:paraId="73EA022F" w14:textId="77777777"/>
    <w:p w:rsidR="0081252F" w:rsidP="004D3767" w:rsidRDefault="0081252F" w14:paraId="3DD4CF6F" w14:textId="77777777">
      <w:pPr>
        <w:spacing w:line="240" w:lineRule="auto"/>
        <w:jc w:val="both"/>
        <w:rPr>
          <w:rFonts w:eastAsia="Calibri" w:cs="Microsoft Sans Serif"/>
        </w:rPr>
      </w:pPr>
    </w:p>
    <w:p w:rsidRPr="0081252F" w:rsidR="0081252F" w:rsidP="004D3767" w:rsidRDefault="1A0DB7BC" w14:paraId="5CA20A66" w14:textId="77777777">
      <w:pPr>
        <w:pStyle w:val="Heading1"/>
        <w:jc w:val="both"/>
        <w:rPr>
          <w:rFonts w:eastAsia="Times New Roman"/>
        </w:rPr>
      </w:pPr>
      <w:bookmarkStart w:name="_Toc2101421813" w:id="772870296"/>
      <w:r w:rsidRPr="5C76D3F7" w:rsidR="1A0DB7BC">
        <w:rPr>
          <w:rFonts w:eastAsia="Times New Roman"/>
        </w:rPr>
        <w:t>Weather</w:t>
      </w:r>
      <w:bookmarkEnd w:id="772870296"/>
      <w:r w:rsidRPr="5C76D3F7" w:rsidR="1A0DB7BC">
        <w:rPr>
          <w:rFonts w:eastAsia="Times New Roman"/>
        </w:rPr>
        <w:t> </w:t>
      </w:r>
    </w:p>
    <w:p w:rsidRPr="0081252F" w:rsidR="0081252F" w:rsidP="00387F05" w:rsidRDefault="0081252F" w14:paraId="77FD6999" w14:textId="2A370AD6">
      <w:pPr>
        <w:spacing w:line="240" w:lineRule="auto"/>
        <w:ind w:firstLine="720"/>
        <w:jc w:val="both"/>
        <w:textAlignment w:val="baseline"/>
        <w:rPr>
          <w:rFonts w:ascii="Calibri Light" w:hAnsi="Calibri Light" w:eastAsia="Times New Roman" w:cs="Calibri Light"/>
          <w:sz w:val="32"/>
          <w:szCs w:val="32"/>
        </w:rPr>
      </w:pPr>
      <w:r w:rsidRPr="00F573AB">
        <w:rPr>
          <w:rFonts w:ascii="Calibri" w:hAnsi="Calibri" w:eastAsia="Times New Roman" w:cs="Calibri"/>
          <w:sz w:val="24"/>
          <w:shd w:val="clear" w:color="auto" w:fill="FFFF00"/>
        </w:rPr>
        <w:t>In this update period, the</w:t>
      </w:r>
      <w:r w:rsidRPr="00F573AB" w:rsidR="00136763">
        <w:rPr>
          <w:rFonts w:ascii="Calibri" w:hAnsi="Calibri" w:eastAsia="Times New Roman" w:cs="Calibri"/>
          <w:sz w:val="24"/>
          <w:shd w:val="clear" w:color="auto" w:fill="FFFF00"/>
        </w:rPr>
        <w:t xml:space="preserve"> </w:t>
      </w:r>
      <w:r w:rsidRPr="00F573AB">
        <w:rPr>
          <w:rFonts w:ascii="Calibri" w:hAnsi="Calibri" w:eastAsia="Times New Roman" w:cs="Calibri"/>
          <w:sz w:val="24"/>
          <w:shd w:val="clear" w:color="auto" w:fill="FFFF00"/>
        </w:rPr>
        <w:t xml:space="preserve">project experienced </w:t>
      </w:r>
      <w:r w:rsidR="00DF3DBD">
        <w:rPr>
          <w:rFonts w:ascii="Calibri" w:hAnsi="Calibri" w:eastAsia="Times New Roman" w:cs="Calibri"/>
          <w:sz w:val="24"/>
          <w:shd w:val="clear" w:color="auto" w:fill="FFFF00"/>
        </w:rPr>
        <w:t>____</w:t>
      </w:r>
      <w:r w:rsidRPr="00F573AB" w:rsidR="00136763">
        <w:rPr>
          <w:rFonts w:ascii="Calibri" w:hAnsi="Calibri" w:eastAsia="Times New Roman" w:cs="Calibri"/>
          <w:sz w:val="24"/>
          <w:shd w:val="clear" w:color="auto" w:fill="FFFF00"/>
        </w:rPr>
        <w:t xml:space="preserve"> (</w:t>
      </w:r>
      <w:r w:rsidR="00DF3DBD">
        <w:rPr>
          <w:rFonts w:ascii="Calibri" w:hAnsi="Calibri" w:eastAsia="Times New Roman" w:cs="Calibri"/>
          <w:sz w:val="24"/>
          <w:shd w:val="clear" w:color="auto" w:fill="FFFF00"/>
        </w:rPr>
        <w:t>X</w:t>
      </w:r>
      <w:r w:rsidRPr="00F573AB" w:rsidR="00136763">
        <w:rPr>
          <w:rFonts w:ascii="Calibri" w:hAnsi="Calibri" w:eastAsia="Times New Roman" w:cs="Calibri"/>
          <w:sz w:val="24"/>
          <w:shd w:val="clear" w:color="auto" w:fill="FFFF00"/>
        </w:rPr>
        <w:t>)</w:t>
      </w:r>
      <w:r w:rsidRPr="00F573AB">
        <w:rPr>
          <w:rFonts w:ascii="Calibri" w:hAnsi="Calibri" w:eastAsia="Times New Roman" w:cs="Calibri"/>
          <w:sz w:val="24"/>
          <w:shd w:val="clear" w:color="auto" w:fill="FFFF00"/>
        </w:rPr>
        <w:t xml:space="preserve"> weather </w:t>
      </w:r>
      <w:r w:rsidRPr="00F573AB" w:rsidR="6A05B4ED">
        <w:rPr>
          <w:rFonts w:ascii="Calibri" w:hAnsi="Calibri" w:eastAsia="Times New Roman" w:cs="Calibri"/>
          <w:sz w:val="24"/>
          <w:shd w:val="clear" w:color="auto" w:fill="FFFF00"/>
        </w:rPr>
        <w:t xml:space="preserve">impacted </w:t>
      </w:r>
      <w:r w:rsidRPr="00F573AB">
        <w:rPr>
          <w:rFonts w:ascii="Calibri" w:hAnsi="Calibri" w:eastAsia="Times New Roman" w:cs="Calibri"/>
          <w:sz w:val="24"/>
          <w:shd w:val="clear" w:color="auto" w:fill="FFFF00"/>
        </w:rPr>
        <w:t>days.</w:t>
      </w:r>
      <w:r w:rsidRPr="2D69931D">
        <w:rPr>
          <w:rFonts w:ascii="Calibri" w:hAnsi="Calibri" w:eastAsia="Times New Roman" w:cs="Calibri"/>
          <w:sz w:val="24"/>
        </w:rPr>
        <w:t> </w:t>
      </w:r>
    </w:p>
    <w:p w:rsidRPr="0081252F" w:rsidR="0081252F" w:rsidP="004D3767" w:rsidRDefault="1A0DB7BC" w14:paraId="4FC8FB68" w14:textId="77777777">
      <w:pPr>
        <w:pStyle w:val="Heading1"/>
        <w:jc w:val="both"/>
        <w:rPr>
          <w:rFonts w:eastAsia="Times New Roman"/>
        </w:rPr>
      </w:pPr>
      <w:bookmarkStart w:name="_Toc846921733" w:id="84452866"/>
      <w:r w:rsidRPr="5C76D3F7" w:rsidR="1A0DB7BC">
        <w:rPr>
          <w:rFonts w:eastAsia="Times New Roman"/>
        </w:rPr>
        <w:t>Conclusion</w:t>
      </w:r>
      <w:bookmarkEnd w:id="84452866"/>
      <w:r w:rsidRPr="5C76D3F7" w:rsidR="1A0DB7BC">
        <w:rPr>
          <w:rFonts w:eastAsia="Times New Roman"/>
        </w:rPr>
        <w:t> </w:t>
      </w:r>
    </w:p>
    <w:p w:rsidR="0081252F" w:rsidP="2D69931D" w:rsidRDefault="002E2DF3" w14:paraId="6C61A31D" w14:textId="53D37DB1">
      <w:pPr>
        <w:spacing w:line="240" w:lineRule="auto"/>
        <w:ind w:firstLine="720"/>
        <w:jc w:val="both"/>
        <w:textAlignment w:val="baseline"/>
        <w:rPr>
          <w:rFonts w:asciiTheme="minorHAnsi" w:hAnsiTheme="minorHAnsi"/>
          <w:sz w:val="24"/>
        </w:rPr>
      </w:pPr>
      <w:r w:rsidRPr="2D69931D">
        <w:rPr>
          <w:rFonts w:asciiTheme="minorHAnsi" w:hAnsiTheme="minorHAnsi"/>
          <w:sz w:val="24"/>
        </w:rPr>
        <w:t>T</w:t>
      </w:r>
      <w:r w:rsidRPr="2D69931D" w:rsidR="00213540">
        <w:rPr>
          <w:rFonts w:asciiTheme="minorHAnsi" w:hAnsiTheme="minorHAnsi"/>
          <w:sz w:val="24"/>
        </w:rPr>
        <w:t xml:space="preserve">his update period contains progress from </w:t>
      </w:r>
      <w:r w:rsidR="00BC51C0">
        <w:rPr>
          <w:rFonts w:asciiTheme="minorHAnsi" w:hAnsiTheme="minorHAnsi"/>
          <w:sz w:val="24"/>
        </w:rPr>
        <w:t>January</w:t>
      </w:r>
      <w:r w:rsidR="0091469A">
        <w:rPr>
          <w:rFonts w:asciiTheme="minorHAnsi" w:hAnsiTheme="minorHAnsi"/>
          <w:sz w:val="24"/>
        </w:rPr>
        <w:t xml:space="preserve"> 1, </w:t>
      </w:r>
      <w:r w:rsidR="00AB4252">
        <w:rPr>
          <w:rFonts w:asciiTheme="minorHAnsi" w:hAnsiTheme="minorHAnsi"/>
          <w:sz w:val="24"/>
        </w:rPr>
        <w:t>202</w:t>
      </w:r>
      <w:r w:rsidR="00BC51C0">
        <w:rPr>
          <w:rFonts w:asciiTheme="minorHAnsi" w:hAnsiTheme="minorHAnsi"/>
          <w:sz w:val="24"/>
        </w:rPr>
        <w:t>6</w:t>
      </w:r>
      <w:r w:rsidR="00AB4252">
        <w:rPr>
          <w:rFonts w:asciiTheme="minorHAnsi" w:hAnsiTheme="minorHAnsi"/>
          <w:sz w:val="24"/>
        </w:rPr>
        <w:t>,</w:t>
      </w:r>
      <w:r w:rsidR="0091469A">
        <w:rPr>
          <w:rFonts w:asciiTheme="minorHAnsi" w:hAnsiTheme="minorHAnsi"/>
          <w:sz w:val="24"/>
        </w:rPr>
        <w:t xml:space="preserve"> </w:t>
      </w:r>
      <w:r w:rsidRPr="2D69931D" w:rsidR="00213540">
        <w:rPr>
          <w:rFonts w:asciiTheme="minorHAnsi" w:hAnsiTheme="minorHAnsi"/>
          <w:sz w:val="24"/>
        </w:rPr>
        <w:t xml:space="preserve">through </w:t>
      </w:r>
      <w:r w:rsidR="00BC51C0">
        <w:rPr>
          <w:rFonts w:asciiTheme="minorHAnsi" w:hAnsiTheme="minorHAnsi"/>
          <w:sz w:val="24"/>
        </w:rPr>
        <w:t>January</w:t>
      </w:r>
      <w:r w:rsidR="001814D0">
        <w:rPr>
          <w:rFonts w:asciiTheme="minorHAnsi" w:hAnsiTheme="minorHAnsi"/>
          <w:sz w:val="24"/>
        </w:rPr>
        <w:t xml:space="preserve"> 3</w:t>
      </w:r>
      <w:r w:rsidR="00BC51C0">
        <w:rPr>
          <w:rFonts w:asciiTheme="minorHAnsi" w:hAnsiTheme="minorHAnsi"/>
          <w:sz w:val="24"/>
        </w:rPr>
        <w:t>1</w:t>
      </w:r>
      <w:r w:rsidRPr="2D69931D" w:rsidR="00213540">
        <w:rPr>
          <w:rFonts w:asciiTheme="minorHAnsi" w:hAnsiTheme="minorHAnsi"/>
          <w:sz w:val="24"/>
        </w:rPr>
        <w:t>, 202</w:t>
      </w:r>
      <w:r w:rsidR="00BC51C0">
        <w:rPr>
          <w:rFonts w:asciiTheme="minorHAnsi" w:hAnsiTheme="minorHAnsi"/>
          <w:sz w:val="24"/>
        </w:rPr>
        <w:t>6</w:t>
      </w:r>
      <w:r w:rsidRPr="2D69931D" w:rsidR="00213540">
        <w:rPr>
          <w:rFonts w:asciiTheme="minorHAnsi" w:hAnsiTheme="minorHAnsi"/>
          <w:sz w:val="24"/>
        </w:rPr>
        <w:t>. The schedule is demonstrating a Substantial Completion date of</w:t>
      </w:r>
      <w:r w:rsidRPr="2D69931D" w:rsidR="00E20527">
        <w:rPr>
          <w:rFonts w:asciiTheme="minorHAnsi" w:hAnsiTheme="minorHAnsi"/>
          <w:sz w:val="24"/>
        </w:rPr>
        <w:t xml:space="preserve"> </w:t>
      </w:r>
      <w:r w:rsidR="00386B15">
        <w:rPr>
          <w:rFonts w:asciiTheme="minorHAnsi" w:hAnsiTheme="minorHAnsi"/>
          <w:sz w:val="24"/>
        </w:rPr>
        <w:t>August 12</w:t>
      </w:r>
      <w:r w:rsidR="00AB4252">
        <w:rPr>
          <w:rFonts w:asciiTheme="minorHAnsi" w:hAnsiTheme="minorHAnsi"/>
          <w:sz w:val="24"/>
        </w:rPr>
        <w:t>,</w:t>
      </w:r>
      <w:r w:rsidR="008F1E9B">
        <w:rPr>
          <w:rFonts w:asciiTheme="minorHAnsi" w:hAnsiTheme="minorHAnsi"/>
          <w:sz w:val="24"/>
        </w:rPr>
        <w:t xml:space="preserve"> </w:t>
      </w:r>
      <w:r w:rsidR="00AB4252">
        <w:rPr>
          <w:rFonts w:asciiTheme="minorHAnsi" w:hAnsiTheme="minorHAnsi"/>
          <w:sz w:val="24"/>
        </w:rPr>
        <w:t>2026</w:t>
      </w:r>
      <w:r w:rsidRPr="2D69931D" w:rsidR="00213540">
        <w:rPr>
          <w:rFonts w:asciiTheme="minorHAnsi" w:hAnsiTheme="minorHAnsi"/>
          <w:sz w:val="24"/>
        </w:rPr>
        <w:t xml:space="preserve">, which is </w:t>
      </w:r>
      <w:r w:rsidR="00386B15">
        <w:rPr>
          <w:rFonts w:asciiTheme="minorHAnsi" w:hAnsiTheme="minorHAnsi"/>
          <w:sz w:val="24"/>
        </w:rPr>
        <w:t>seven</w:t>
      </w:r>
      <w:r w:rsidR="00AB4252">
        <w:rPr>
          <w:rFonts w:asciiTheme="minorHAnsi" w:hAnsiTheme="minorHAnsi"/>
          <w:sz w:val="24"/>
        </w:rPr>
        <w:t xml:space="preserve"> (</w:t>
      </w:r>
      <w:r w:rsidR="00386B15">
        <w:rPr>
          <w:rFonts w:asciiTheme="minorHAnsi" w:hAnsiTheme="minorHAnsi"/>
          <w:sz w:val="24"/>
        </w:rPr>
        <w:t>7</w:t>
      </w:r>
      <w:r w:rsidR="00AB4252">
        <w:rPr>
          <w:rFonts w:asciiTheme="minorHAnsi" w:hAnsiTheme="minorHAnsi"/>
          <w:sz w:val="24"/>
        </w:rPr>
        <w:t xml:space="preserve">) days </w:t>
      </w:r>
      <w:r w:rsidR="00386B15">
        <w:rPr>
          <w:rFonts w:asciiTheme="minorHAnsi" w:hAnsiTheme="minorHAnsi"/>
          <w:sz w:val="24"/>
        </w:rPr>
        <w:t>ahead of the</w:t>
      </w:r>
      <w:r w:rsidR="00AB4252">
        <w:rPr>
          <w:rFonts w:asciiTheme="minorHAnsi" w:hAnsiTheme="minorHAnsi"/>
          <w:sz w:val="24"/>
        </w:rPr>
        <w:t xml:space="preserve"> </w:t>
      </w:r>
      <w:r w:rsidR="00001A25">
        <w:rPr>
          <w:rFonts w:asciiTheme="minorHAnsi" w:hAnsiTheme="minorHAnsi"/>
          <w:sz w:val="24"/>
        </w:rPr>
        <w:t xml:space="preserve">schedule </w:t>
      </w:r>
      <w:r w:rsidR="00AB4252">
        <w:rPr>
          <w:rFonts w:asciiTheme="minorHAnsi" w:hAnsiTheme="minorHAnsi"/>
          <w:sz w:val="24"/>
        </w:rPr>
        <w:t xml:space="preserve">when </w:t>
      </w:r>
      <w:r w:rsidRPr="2D69931D" w:rsidR="00213540">
        <w:rPr>
          <w:rFonts w:asciiTheme="minorHAnsi" w:hAnsiTheme="minorHAnsi"/>
          <w:sz w:val="24"/>
        </w:rPr>
        <w:t xml:space="preserve">compared to the Contract Completion Date. </w:t>
      </w:r>
    </w:p>
    <w:p w:rsidR="00D60356" w:rsidP="74A59CB8" w:rsidRDefault="00D60356" w14:paraId="3AF01CA5" w14:textId="3602DF09">
      <w:pPr>
        <w:spacing w:line="240" w:lineRule="auto"/>
        <w:rPr>
          <w:rFonts w:eastAsia="Times New Roman" w:cstheme="majorBidi"/>
          <w:color w:val="001489"/>
          <w:sz w:val="28"/>
          <w:szCs w:val="28"/>
        </w:rPr>
      </w:pPr>
    </w:p>
    <w:p w:rsidRPr="0081252F" w:rsidR="0081252F" w:rsidP="004D3767" w:rsidRDefault="1A0DB7BC" w14:paraId="78BB83AC" w14:textId="02275B8F">
      <w:pPr>
        <w:pStyle w:val="Heading1"/>
        <w:jc w:val="both"/>
        <w:rPr>
          <w:rFonts w:eastAsia="Times New Roman"/>
        </w:rPr>
      </w:pPr>
      <w:bookmarkStart w:name="_Toc1094086943" w:id="1423146963"/>
      <w:r w:rsidRPr="5C76D3F7" w:rsidR="1A0DB7BC">
        <w:rPr>
          <w:rFonts w:eastAsia="Times New Roman"/>
        </w:rPr>
        <w:t>Attachments</w:t>
      </w:r>
      <w:bookmarkEnd w:id="1423146963"/>
      <w:r w:rsidRPr="5C76D3F7" w:rsidR="1A0DB7BC">
        <w:rPr>
          <w:rFonts w:eastAsia="Times New Roman"/>
        </w:rPr>
        <w:t> </w:t>
      </w:r>
    </w:p>
    <w:p w:rsidRPr="0081252F" w:rsidR="0081252F" w:rsidP="4E03D890" w:rsidRDefault="00386B15" w14:paraId="4CB74C4E" w14:textId="7D4A9A36">
      <w:pPr>
        <w:numPr>
          <w:ilvl w:val="0"/>
          <w:numId w:val="4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>
        <w:rPr>
          <w:rFonts w:ascii="Calibri" w:hAnsi="Calibri" w:eastAsia="Times New Roman" w:cs="Calibri"/>
          <w:sz w:val="24"/>
        </w:rPr>
        <w:t>PSFVA</w:t>
      </w:r>
      <w:r w:rsidRPr="4E03D890" w:rsidR="0081252F">
        <w:rPr>
          <w:rFonts w:ascii="Calibri" w:hAnsi="Calibri" w:eastAsia="Times New Roman" w:cs="Calibri"/>
          <w:sz w:val="24"/>
        </w:rPr>
        <w:t>-</w:t>
      </w:r>
      <w:r>
        <w:rPr>
          <w:rFonts w:ascii="Calibri" w:hAnsi="Calibri" w:eastAsia="Times New Roman" w:cs="Calibri"/>
          <w:sz w:val="24"/>
        </w:rPr>
        <w:t>UP</w:t>
      </w:r>
      <w:r w:rsidR="008B1D55">
        <w:rPr>
          <w:rFonts w:ascii="Calibri" w:hAnsi="Calibri" w:eastAsia="Times New Roman" w:cs="Calibri"/>
          <w:sz w:val="24"/>
        </w:rPr>
        <w:t>0</w:t>
      </w:r>
      <w:r>
        <w:rPr>
          <w:rFonts w:ascii="Calibri" w:hAnsi="Calibri" w:eastAsia="Times New Roman" w:cs="Calibri"/>
          <w:sz w:val="24"/>
        </w:rPr>
        <w:t>5</w:t>
      </w:r>
      <w:r w:rsidRPr="4E03D890" w:rsidR="0081252F">
        <w:rPr>
          <w:rFonts w:ascii="Calibri" w:hAnsi="Calibri" w:eastAsia="Times New Roman" w:cs="Calibri"/>
          <w:sz w:val="24"/>
        </w:rPr>
        <w:t>-R</w:t>
      </w:r>
      <w:r w:rsidR="00AB4252">
        <w:rPr>
          <w:rFonts w:ascii="Calibri" w:hAnsi="Calibri" w:eastAsia="Times New Roman" w:cs="Calibri"/>
          <w:sz w:val="24"/>
        </w:rPr>
        <w:t>0</w:t>
      </w:r>
      <w:r w:rsidRPr="4E03D890" w:rsidR="0081252F">
        <w:rPr>
          <w:rFonts w:ascii="Calibri" w:hAnsi="Calibri" w:eastAsia="Times New Roman" w:cs="Calibri"/>
          <w:sz w:val="24"/>
        </w:rPr>
        <w:t xml:space="preserve"> – </w:t>
      </w:r>
      <w:r w:rsidR="008B1D55">
        <w:rPr>
          <w:rFonts w:ascii="Calibri" w:hAnsi="Calibri" w:eastAsia="Times New Roman" w:cs="Calibri"/>
          <w:sz w:val="24"/>
        </w:rPr>
        <w:t>XER</w:t>
      </w:r>
      <w:r w:rsidRPr="4E03D890" w:rsidR="0081252F">
        <w:rPr>
          <w:rFonts w:ascii="Calibri" w:hAnsi="Calibri" w:eastAsia="Times New Roman" w:cs="Calibri"/>
          <w:sz w:val="24"/>
        </w:rPr>
        <w:t xml:space="preserve"> File </w:t>
      </w:r>
    </w:p>
    <w:p w:rsidR="0081252F" w:rsidP="004D3767" w:rsidRDefault="0081252F" w14:paraId="2EF718B0" w14:textId="7E2ABF68">
      <w:pPr>
        <w:numPr>
          <w:ilvl w:val="0"/>
          <w:numId w:val="4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sz w:val="24"/>
        </w:rPr>
        <w:t>All Activities</w:t>
      </w:r>
    </w:p>
    <w:p w:rsidR="00EB0CFE" w:rsidP="004D3767" w:rsidRDefault="00EB0CFE" w14:paraId="371255C5" w14:textId="0B5ED012">
      <w:pPr>
        <w:numPr>
          <w:ilvl w:val="0"/>
          <w:numId w:val="4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>
        <w:rPr>
          <w:rFonts w:ascii="Calibri" w:hAnsi="Calibri" w:eastAsia="Times New Roman" w:cs="Calibri"/>
          <w:sz w:val="24"/>
        </w:rPr>
        <w:t>Comparison Report</w:t>
      </w:r>
    </w:p>
    <w:p w:rsidRPr="0081252F" w:rsidR="00D21ACE" w:rsidP="004D3767" w:rsidRDefault="008B1D55" w14:paraId="09E8308C" w14:textId="77D53936">
      <w:pPr>
        <w:numPr>
          <w:ilvl w:val="0"/>
          <w:numId w:val="4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>
        <w:rPr>
          <w:rFonts w:ascii="Calibri" w:hAnsi="Calibri" w:eastAsia="Times New Roman" w:cs="Calibri"/>
          <w:sz w:val="24"/>
        </w:rPr>
        <w:t>Critical Lookahead</w:t>
      </w:r>
    </w:p>
    <w:p w:rsidR="0081252F" w:rsidP="004D3767" w:rsidRDefault="0081252F" w14:paraId="00214AE4" w14:textId="77777777">
      <w:pPr>
        <w:numPr>
          <w:ilvl w:val="0"/>
          <w:numId w:val="4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sz w:val="24"/>
        </w:rPr>
        <w:t>Longest Path </w:t>
      </w:r>
    </w:p>
    <w:p w:rsidRPr="0081252F" w:rsidR="00545E70" w:rsidP="004D3767" w:rsidRDefault="00545E70" w14:paraId="1576A96A" w14:textId="04D7C53C">
      <w:pPr>
        <w:numPr>
          <w:ilvl w:val="0"/>
          <w:numId w:val="43"/>
        </w:numPr>
        <w:spacing w:line="240" w:lineRule="auto"/>
        <w:jc w:val="both"/>
        <w:textAlignment w:val="baseline"/>
        <w:rPr>
          <w:rFonts w:ascii="Calibri" w:hAnsi="Calibri" w:eastAsia="Times New Roman" w:cs="Calibri"/>
          <w:sz w:val="24"/>
        </w:rPr>
      </w:pPr>
      <w:r w:rsidRPr="0081252F">
        <w:rPr>
          <w:rFonts w:ascii="Calibri" w:hAnsi="Calibri" w:eastAsia="Times New Roman" w:cs="Calibri"/>
          <w:sz w:val="24"/>
        </w:rPr>
        <w:t>Remaining Activities</w:t>
      </w:r>
    </w:p>
    <w:p w:rsidR="007A6B62" w:rsidP="0081252F" w:rsidRDefault="007A6B62" w14:paraId="5BDD35F9" w14:textId="18C5B70F">
      <w:pPr>
        <w:spacing w:line="240" w:lineRule="auto"/>
        <w:rPr>
          <w:rFonts w:eastAsia="Calibri" w:cs="Microsoft Sans Serif"/>
          <w:color w:val="001489"/>
          <w:sz w:val="28"/>
          <w:szCs w:val="32"/>
        </w:rPr>
      </w:pPr>
    </w:p>
    <w:sectPr w:rsidR="007A6B62" w:rsidSect="00B30017">
      <w:headerReference w:type="default" r:id="rId15"/>
      <w:footerReference w:type="default" r:id="rId16"/>
      <w:headerReference w:type="first" r:id="rId17"/>
      <w:footerReference w:type="first" r:id="rId18"/>
      <w:type w:val="continuous"/>
      <w:pgSz w:w="12240" w:h="15840" w:orient="portrait"/>
      <w:pgMar w:top="1566" w:right="1440" w:bottom="1440" w:left="1440" w:header="720" w:footer="189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6E6C" w:rsidP="00E80578" w:rsidRDefault="002E6E6C" w14:paraId="19760559" w14:textId="77777777">
      <w:r>
        <w:separator/>
      </w:r>
    </w:p>
  </w:endnote>
  <w:endnote w:type="continuationSeparator" w:id="0">
    <w:p w:rsidR="002E6E6C" w:rsidP="00E80578" w:rsidRDefault="002E6E6C" w14:paraId="2E6B652E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sdt>
    <w:sdtPr>
      <w:id w:val="-9208714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B30017" w:rsidRDefault="00B30017" w14:paraId="126C4CCF" w14:textId="583658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 w:rsidRPr="00B30017">
          <w:rPr>
            <w:noProof/>
          </w:rPr>
          <w:drawing>
            <wp:inline distT="0" distB="0" distL="0" distR="0" wp14:anchorId="4F9B7C5C" wp14:editId="4F35B9E4">
              <wp:extent cx="9525" cy="9525"/>
              <wp:effectExtent l="0" t="0" r="0" b="0"/>
              <wp:docPr id="113491080" name="Picture 10" descr="Straight Arrow Connector 3, 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4" descr="Straight Arrow Connector 3, Shap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  <w:r w:rsidRPr="00B30017">
          <w:rPr>
            <w:noProof/>
          </w:rPr>
          <w:drawing>
            <wp:inline distT="0" distB="0" distL="0" distR="0" wp14:anchorId="5663FE8D" wp14:editId="2CFCD7C3">
              <wp:extent cx="9525" cy="9525"/>
              <wp:effectExtent l="0" t="0" r="0" b="0"/>
              <wp:docPr id="179615138" name="Picture 6" descr="Straight Arrow Connector 3, 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8" descr="Straight Arrow Connector 3, Shape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9525" cy="95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p>
    </w:sdtContent>
  </w:sdt>
  <w:p w:rsidR="00F02941" w:rsidP="002C3E9D" w:rsidRDefault="00F02941" w14:paraId="4321F319" w14:textId="5DE76DCD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B317E" w:rsidR="002B317E" w:rsidP="002B317E" w:rsidRDefault="00A70B1E" w14:paraId="710D9D59" w14:textId="4B6C7C22">
    <w:pPr>
      <w:pStyle w:val="Footer"/>
      <w:jc w:val="center"/>
      <w:rPr>
        <w:color w:val="001689"/>
        <w:sz w:val="16"/>
        <w:szCs w:val="16"/>
      </w:rPr>
    </w:pPr>
    <w:r>
      <w:rPr>
        <w:color w:val="001689"/>
        <w:sz w:val="16"/>
        <w:szCs w:val="16"/>
      </w:rPr>
      <w:t>1010 Wayne Ave, Suite 770</w:t>
    </w:r>
  </w:p>
  <w:p w:rsidRPr="002B317E" w:rsidR="002B317E" w:rsidP="002B317E" w:rsidRDefault="002B317E" w14:paraId="325A483C" w14:textId="77777777">
    <w:pPr>
      <w:pStyle w:val="Footer"/>
      <w:jc w:val="center"/>
      <w:rPr>
        <w:color w:val="001689"/>
        <w:sz w:val="16"/>
        <w:szCs w:val="16"/>
      </w:rPr>
    </w:pPr>
    <w:r w:rsidRPr="002B317E">
      <w:rPr>
        <w:color w:val="001689"/>
        <w:sz w:val="16"/>
        <w:szCs w:val="16"/>
      </w:rPr>
      <w:t>Silver, Spring MD 20910</w:t>
    </w:r>
  </w:p>
  <w:p w:rsidRPr="002B317E" w:rsidR="002B317E" w:rsidP="002B317E" w:rsidRDefault="002B317E" w14:paraId="4C91E4A9" w14:textId="77777777">
    <w:pPr>
      <w:pStyle w:val="Footer"/>
      <w:jc w:val="center"/>
      <w:rPr>
        <w:color w:val="001689"/>
        <w:sz w:val="16"/>
        <w:szCs w:val="16"/>
      </w:rPr>
    </w:pPr>
    <w:r w:rsidRPr="002B317E">
      <w:rPr>
        <w:color w:val="001689"/>
        <w:sz w:val="16"/>
        <w:szCs w:val="16"/>
      </w:rPr>
      <w:t>info@consultaegis.com</w:t>
    </w:r>
  </w:p>
  <w:p w:rsidRPr="002B317E" w:rsidR="002B317E" w:rsidP="002B317E" w:rsidRDefault="002B317E" w14:paraId="13FE1072" w14:textId="77777777">
    <w:pPr>
      <w:pStyle w:val="Footer"/>
      <w:jc w:val="center"/>
      <w:rPr>
        <w:color w:val="001689"/>
        <w:sz w:val="16"/>
        <w:szCs w:val="16"/>
      </w:rPr>
    </w:pPr>
    <w:r w:rsidRPr="002B317E">
      <w:rPr>
        <w:color w:val="001689"/>
        <w:sz w:val="16"/>
        <w:szCs w:val="16"/>
      </w:rPr>
      <w:t>consultaegis.com</w:t>
    </w:r>
  </w:p>
  <w:p w:rsidRPr="002B317E" w:rsidR="002B317E" w:rsidRDefault="002B317E" w14:paraId="14C9B238" w14:textId="77777777">
    <w:pPr>
      <w:pStyle w:val="Footer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6E6C" w:rsidP="00E80578" w:rsidRDefault="002E6E6C" w14:paraId="0696A730" w14:textId="77777777">
      <w:r>
        <w:separator/>
      </w:r>
    </w:p>
  </w:footnote>
  <w:footnote w:type="continuationSeparator" w:id="0">
    <w:p w:rsidR="002E6E6C" w:rsidP="00E80578" w:rsidRDefault="002E6E6C" w14:paraId="662BBAC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578" w:rsidRDefault="000A5AD3" w14:paraId="49703E33" w14:textId="777777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C3D3C97" wp14:editId="644A378F">
          <wp:simplePos x="0" y="0"/>
          <wp:positionH relativeFrom="column">
            <wp:posOffset>5740538</wp:posOffset>
          </wp:positionH>
          <wp:positionV relativeFrom="paragraph">
            <wp:posOffset>-148590</wp:posOffset>
          </wp:positionV>
          <wp:extent cx="756138" cy="584310"/>
          <wp:effectExtent l="0" t="0" r="0" b="0"/>
          <wp:wrapNone/>
          <wp:docPr id="1635472660" name="Picture 1635472660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A picture containing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38" cy="5843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6008">
      <w:rPr>
        <w:noProof/>
      </w:rPr>
      <w:drawing>
        <wp:anchor distT="0" distB="0" distL="114300" distR="114300" simplePos="0" relativeHeight="251658241" behindDoc="1" locked="0" layoutInCell="1" allowOverlap="1" wp14:anchorId="0E424677" wp14:editId="1F95EAB8">
          <wp:simplePos x="0" y="0"/>
          <wp:positionH relativeFrom="column">
            <wp:posOffset>-922352</wp:posOffset>
          </wp:positionH>
          <wp:positionV relativeFrom="paragraph">
            <wp:posOffset>4114800</wp:posOffset>
          </wp:positionV>
          <wp:extent cx="2703443" cy="5467985"/>
          <wp:effectExtent l="0" t="0" r="1905" b="5715"/>
          <wp:wrapNone/>
          <wp:docPr id="1123556917" name="Picture 1123556917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 rotWithShape="1">
                  <a:blip r:embed="rId2"/>
                  <a:srcRect l="1" t="45630" r="65206"/>
                  <a:stretch/>
                </pic:blipFill>
                <pic:spPr bwMode="auto">
                  <a:xfrm>
                    <a:off x="0" y="0"/>
                    <a:ext cx="2703443" cy="5467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92FA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55A641E" wp14:editId="07BFB37C">
              <wp:simplePos x="0" y="0"/>
              <wp:positionH relativeFrom="column">
                <wp:posOffset>-923192</wp:posOffset>
              </wp:positionH>
              <wp:positionV relativeFrom="paragraph">
                <wp:posOffset>-448408</wp:posOffset>
              </wp:positionV>
              <wp:extent cx="7763510" cy="114300"/>
              <wp:effectExtent l="0" t="0" r="8890" b="1270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114300"/>
                      </a:xfrm>
                      <a:prstGeom prst="rect">
                        <a:avLst/>
                      </a:prstGeom>
                      <a:solidFill>
                        <a:srgbClr val="001689"/>
                      </a:solidFill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2" style="position:absolute;margin-left:-72.7pt;margin-top:-35.3pt;width:611.3pt;height:9pt;z-index:2516582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001689" strokecolor="#4472c4 [3204]" strokeweight=".5pt" w14:anchorId="27169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733934" w:rsidP="00733934" w:rsidRDefault="00733934" w14:paraId="05C35B98" w14:textId="77777777">
    <w:pPr>
      <w:pStyle w:val="Header"/>
    </w:pPr>
    <w:r>
      <w:tab/>
    </w:r>
    <w:r>
      <w:rPr>
        <w:noProof/>
      </w:rPr>
      <w:drawing>
        <wp:anchor distT="0" distB="0" distL="114300" distR="114300" simplePos="0" relativeHeight="251658246" behindDoc="1" locked="0" layoutInCell="1" allowOverlap="1" wp14:anchorId="60DDA1A7" wp14:editId="318F7436">
          <wp:simplePos x="0" y="0"/>
          <wp:positionH relativeFrom="column">
            <wp:posOffset>-926275</wp:posOffset>
          </wp:positionH>
          <wp:positionV relativeFrom="paragraph">
            <wp:posOffset>-445325</wp:posOffset>
          </wp:positionV>
          <wp:extent cx="7830471" cy="10188575"/>
          <wp:effectExtent l="0" t="0" r="0" b="3175"/>
          <wp:wrapNone/>
          <wp:docPr id="992186429" name="Picture 992186429" descr="A picture containing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A picture containing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0471" cy="101885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3" behindDoc="1" locked="0" layoutInCell="1" allowOverlap="1" wp14:anchorId="676A0EB6" wp14:editId="6AC346D0">
          <wp:simplePos x="0" y="0"/>
          <wp:positionH relativeFrom="margin">
            <wp:posOffset>5046980</wp:posOffset>
          </wp:positionH>
          <wp:positionV relativeFrom="margin">
            <wp:posOffset>-733425</wp:posOffset>
          </wp:positionV>
          <wp:extent cx="1503045" cy="553720"/>
          <wp:effectExtent l="0" t="0" r="1905" b="0"/>
          <wp:wrapNone/>
          <wp:docPr id="4" name="Picture 4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503045" cy="5537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60808C93" wp14:editId="3E9DDCA3">
              <wp:simplePos x="0" y="0"/>
              <wp:positionH relativeFrom="column">
                <wp:posOffset>-925830</wp:posOffset>
              </wp:positionH>
              <wp:positionV relativeFrom="paragraph">
                <wp:posOffset>-445770</wp:posOffset>
              </wp:positionV>
              <wp:extent cx="7763510" cy="114300"/>
              <wp:effectExtent l="0" t="0" r="27940" b="1905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3510" cy="114300"/>
                      </a:xfrm>
                      <a:prstGeom prst="rect">
                        <a:avLst/>
                      </a:prstGeom>
                      <a:solidFill>
                        <a:srgbClr val="001689"/>
                      </a:solidFill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" style="position:absolute;margin-left:-72.9pt;margin-top:-35.1pt;width:611.3pt;height:9pt;z-index:-2516582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spid="_x0000_s1026" fillcolor="#001689" strokecolor="#4472c4 [3204]" strokeweight=".5pt" w14:anchorId="461F37C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"/>
          </w:pict>
        </mc:Fallback>
      </mc:AlternateContent>
    </w:r>
    <w:r>
      <w:rPr>
        <w:noProof/>
      </w:rPr>
      <w:drawing>
        <wp:anchor distT="0" distB="0" distL="114300" distR="114300" simplePos="0" relativeHeight="251658245" behindDoc="1" locked="0" layoutInCell="1" allowOverlap="1" wp14:anchorId="49262F02" wp14:editId="58E638BD">
          <wp:simplePos x="0" y="0"/>
          <wp:positionH relativeFrom="column">
            <wp:posOffset>-922655</wp:posOffset>
          </wp:positionH>
          <wp:positionV relativeFrom="paragraph">
            <wp:posOffset>4123055</wp:posOffset>
          </wp:positionV>
          <wp:extent cx="2707703" cy="5468112"/>
          <wp:effectExtent l="0" t="0" r="0" b="5715"/>
          <wp:wrapNone/>
          <wp:docPr id="5" name="Picture 5" descr="A picture containing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A picture containing icon&#10;&#10;Description automatically generated"/>
                  <pic:cNvPicPr/>
                </pic:nvPicPr>
                <pic:blipFill rotWithShape="1">
                  <a:blip r:embed="rId3"/>
                  <a:srcRect t="45630" r="65156"/>
                  <a:stretch/>
                </pic:blipFill>
                <pic:spPr bwMode="auto">
                  <a:xfrm>
                    <a:off x="0" y="0"/>
                    <a:ext cx="2707703" cy="546811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02941" w:rsidP="00733934" w:rsidRDefault="00F02941" w14:paraId="7BB91CAD" w14:textId="329D8AAB">
    <w:pPr>
      <w:pStyle w:val="Header"/>
      <w:tabs>
        <w:tab w:val="clear" w:pos="4680"/>
        <w:tab w:val="clear" w:pos="9360"/>
        <w:tab w:val="left" w:pos="66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6592"/>
    <w:multiLevelType w:val="multilevel"/>
    <w:tmpl w:val="A202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5ED7C12"/>
    <w:multiLevelType w:val="hybridMultilevel"/>
    <w:tmpl w:val="09C2A4C8"/>
    <w:lvl w:ilvl="0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" w15:restartNumberingAfterBreak="0">
    <w:nsid w:val="065B7084"/>
    <w:multiLevelType w:val="hybridMultilevel"/>
    <w:tmpl w:val="8194A9CE"/>
    <w:lvl w:ilvl="0" w:tplc="FFFFFFFF"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1" w:tplc="CE22763C">
      <w:numFmt w:val="bullet"/>
      <w:lvlText w:val="-"/>
      <w:lvlJc w:val="left"/>
      <w:pPr>
        <w:ind w:left="2160" w:hanging="360"/>
      </w:pPr>
      <w:rPr>
        <w:rFonts w:hint="default" w:ascii="Calibri" w:hAnsi="Calibri" w:cs="Calibri" w:eastAsiaTheme="minorHAnsi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8BB3160"/>
    <w:multiLevelType w:val="hybridMultilevel"/>
    <w:tmpl w:val="EBE090C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4" w15:restartNumberingAfterBreak="0">
    <w:nsid w:val="0912295D"/>
    <w:multiLevelType w:val="multilevel"/>
    <w:tmpl w:val="0BC4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0CC0BC4"/>
    <w:multiLevelType w:val="multilevel"/>
    <w:tmpl w:val="1630873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6" w15:restartNumberingAfterBreak="0">
    <w:nsid w:val="11477C4C"/>
    <w:multiLevelType w:val="multilevel"/>
    <w:tmpl w:val="950C7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32E0FD4"/>
    <w:multiLevelType w:val="multilevel"/>
    <w:tmpl w:val="B05E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49E1664"/>
    <w:multiLevelType w:val="hybridMultilevel"/>
    <w:tmpl w:val="753C03DE"/>
    <w:lvl w:ilvl="0" w:tplc="CE22763C"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1F94CD06"/>
    <w:multiLevelType w:val="hybridMultilevel"/>
    <w:tmpl w:val="DFCE8EC8"/>
    <w:lvl w:ilvl="0" w:tplc="33A0FC8A">
      <w:start w:val="1"/>
      <w:numFmt w:val="decimal"/>
      <w:lvlText w:val="%1."/>
      <w:lvlJc w:val="left"/>
      <w:pPr>
        <w:ind w:left="720" w:hanging="360"/>
      </w:pPr>
    </w:lvl>
    <w:lvl w:ilvl="1" w:tplc="0624E2E4">
      <w:start w:val="1"/>
      <w:numFmt w:val="lowerLetter"/>
      <w:lvlText w:val="%2."/>
      <w:lvlJc w:val="left"/>
      <w:pPr>
        <w:ind w:left="1440" w:hanging="360"/>
      </w:pPr>
    </w:lvl>
    <w:lvl w:ilvl="2" w:tplc="BEF0ACAC">
      <w:start w:val="1"/>
      <w:numFmt w:val="lowerRoman"/>
      <w:lvlText w:val="%3."/>
      <w:lvlJc w:val="right"/>
      <w:pPr>
        <w:ind w:left="2160" w:hanging="180"/>
      </w:pPr>
    </w:lvl>
    <w:lvl w:ilvl="3" w:tplc="F01E3C0C">
      <w:start w:val="1"/>
      <w:numFmt w:val="decimal"/>
      <w:lvlText w:val="%4."/>
      <w:lvlJc w:val="left"/>
      <w:pPr>
        <w:ind w:left="2880" w:hanging="360"/>
      </w:pPr>
    </w:lvl>
    <w:lvl w:ilvl="4" w:tplc="F8C07D1A">
      <w:start w:val="1"/>
      <w:numFmt w:val="lowerLetter"/>
      <w:lvlText w:val="%5."/>
      <w:lvlJc w:val="left"/>
      <w:pPr>
        <w:ind w:left="3600" w:hanging="360"/>
      </w:pPr>
    </w:lvl>
    <w:lvl w:ilvl="5" w:tplc="B8E6082A">
      <w:start w:val="1"/>
      <w:numFmt w:val="lowerRoman"/>
      <w:lvlText w:val="%6."/>
      <w:lvlJc w:val="right"/>
      <w:pPr>
        <w:ind w:left="4320" w:hanging="180"/>
      </w:pPr>
    </w:lvl>
    <w:lvl w:ilvl="6" w:tplc="A560E11E">
      <w:start w:val="1"/>
      <w:numFmt w:val="decimal"/>
      <w:lvlText w:val="%7."/>
      <w:lvlJc w:val="left"/>
      <w:pPr>
        <w:ind w:left="5040" w:hanging="360"/>
      </w:pPr>
    </w:lvl>
    <w:lvl w:ilvl="7" w:tplc="D63AF074">
      <w:start w:val="1"/>
      <w:numFmt w:val="lowerLetter"/>
      <w:lvlText w:val="%8."/>
      <w:lvlJc w:val="left"/>
      <w:pPr>
        <w:ind w:left="5760" w:hanging="360"/>
      </w:pPr>
    </w:lvl>
    <w:lvl w:ilvl="8" w:tplc="44F4D06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261ED5"/>
    <w:multiLevelType w:val="multilevel"/>
    <w:tmpl w:val="0F28EC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1" w15:restartNumberingAfterBreak="0">
    <w:nsid w:val="2C556ADF"/>
    <w:multiLevelType w:val="multilevel"/>
    <w:tmpl w:val="8C2AB7A6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BF20CC"/>
    <w:multiLevelType w:val="multilevel"/>
    <w:tmpl w:val="CE04FC1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13" w15:restartNumberingAfterBreak="0">
    <w:nsid w:val="333708A9"/>
    <w:multiLevelType w:val="hybridMultilevel"/>
    <w:tmpl w:val="F7449D8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372B2A31"/>
    <w:multiLevelType w:val="hybridMultilevel"/>
    <w:tmpl w:val="C6D809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16156A"/>
    <w:multiLevelType w:val="hybridMultilevel"/>
    <w:tmpl w:val="6FC8C09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3D03518E"/>
    <w:multiLevelType w:val="hybridMultilevel"/>
    <w:tmpl w:val="D7B86D16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7" w15:restartNumberingAfterBreak="0">
    <w:nsid w:val="42E46BDC"/>
    <w:multiLevelType w:val="hybridMultilevel"/>
    <w:tmpl w:val="3AE6103E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8" w15:restartNumberingAfterBreak="0">
    <w:nsid w:val="43862E2F"/>
    <w:multiLevelType w:val="hybridMultilevel"/>
    <w:tmpl w:val="EA185BF8"/>
    <w:lvl w:ilvl="0" w:tplc="CE22763C"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9" w15:restartNumberingAfterBreak="0">
    <w:nsid w:val="501D205E"/>
    <w:multiLevelType w:val="multilevel"/>
    <w:tmpl w:val="C682EF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20" w15:restartNumberingAfterBreak="0">
    <w:nsid w:val="50726B9F"/>
    <w:multiLevelType w:val="multilevel"/>
    <w:tmpl w:val="0DB4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578E2F1D"/>
    <w:multiLevelType w:val="multilevel"/>
    <w:tmpl w:val="537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96247F4"/>
    <w:multiLevelType w:val="hybridMultilevel"/>
    <w:tmpl w:val="1DFE166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3" w15:restartNumberingAfterBreak="0">
    <w:nsid w:val="5C2374D2"/>
    <w:multiLevelType w:val="multilevel"/>
    <w:tmpl w:val="F18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5F237EE2"/>
    <w:multiLevelType w:val="multilevel"/>
    <w:tmpl w:val="F34C67F4"/>
    <w:lvl w:ilvl="0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790"/>
        </w:tabs>
        <w:ind w:left="279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3510"/>
        </w:tabs>
        <w:ind w:left="351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4950"/>
        </w:tabs>
        <w:ind w:left="495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5670"/>
        </w:tabs>
        <w:ind w:left="567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7110"/>
        </w:tabs>
        <w:ind w:left="711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7830"/>
        </w:tabs>
        <w:ind w:left="7830" w:hanging="360"/>
      </w:pPr>
      <w:rPr>
        <w:rFonts w:hint="default" w:ascii="Courier New" w:hAnsi="Courier New"/>
        <w:sz w:val="20"/>
      </w:rPr>
    </w:lvl>
  </w:abstractNum>
  <w:abstractNum w:abstractNumId="25" w15:restartNumberingAfterBreak="0">
    <w:nsid w:val="61095D35"/>
    <w:multiLevelType w:val="hybridMultilevel"/>
    <w:tmpl w:val="FC7E1DB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6273267B"/>
    <w:multiLevelType w:val="hybridMultilevel"/>
    <w:tmpl w:val="02AA9F38"/>
    <w:lvl w:ilvl="0" w:tplc="CE22763C"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4AC60BA"/>
    <w:multiLevelType w:val="multilevel"/>
    <w:tmpl w:val="FA3C644C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6A4FAE"/>
    <w:multiLevelType w:val="multilevel"/>
    <w:tmpl w:val="083065AA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CC5AAE"/>
    <w:multiLevelType w:val="multilevel"/>
    <w:tmpl w:val="1B6EC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0" w15:restartNumberingAfterBreak="0">
    <w:nsid w:val="67E879AE"/>
    <w:multiLevelType w:val="multilevel"/>
    <w:tmpl w:val="C000702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1" w15:restartNumberingAfterBreak="0">
    <w:nsid w:val="68357B60"/>
    <w:multiLevelType w:val="hybridMultilevel"/>
    <w:tmpl w:val="785CCD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4E781C">
      <w:numFmt w:val="bullet"/>
      <w:lvlText w:val="-"/>
      <w:lvlJc w:val="left"/>
      <w:pPr>
        <w:ind w:left="1800" w:hanging="720"/>
      </w:pPr>
      <w:rPr>
        <w:rFonts w:hint="default" w:ascii="Microsoft Sans Serif" w:hAnsi="Microsoft Sans Serif" w:eastAsia="Calibri" w:cs="Microsoft Sans Serif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695A66FE"/>
    <w:multiLevelType w:val="multilevel"/>
    <w:tmpl w:val="F30C9CB4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99E0F84"/>
    <w:multiLevelType w:val="multilevel"/>
    <w:tmpl w:val="E982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9ED766B"/>
    <w:multiLevelType w:val="hybridMultilevel"/>
    <w:tmpl w:val="7250C21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6BAF5954"/>
    <w:multiLevelType w:val="hybridMultilevel"/>
    <w:tmpl w:val="84C2756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6" w15:restartNumberingAfterBreak="0">
    <w:nsid w:val="6C8902A1"/>
    <w:multiLevelType w:val="multilevel"/>
    <w:tmpl w:val="FC92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703E4C9E"/>
    <w:multiLevelType w:val="multilevel"/>
    <w:tmpl w:val="2BD27E52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FE7370"/>
    <w:multiLevelType w:val="multilevel"/>
    <w:tmpl w:val="B0509F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39" w15:restartNumberingAfterBreak="0">
    <w:nsid w:val="78466290"/>
    <w:multiLevelType w:val="multilevel"/>
    <w:tmpl w:val="D90A147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hint="default" w:ascii="Courier New" w:hAnsi="Courier New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hint="default" w:ascii="Courier New" w:hAnsi="Courier New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hint="default" w:ascii="Courier New" w:hAnsi="Courier New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/>
        <w:sz w:val="20"/>
      </w:rPr>
    </w:lvl>
  </w:abstractNum>
  <w:abstractNum w:abstractNumId="40" w15:restartNumberingAfterBreak="0">
    <w:nsid w:val="79DE174D"/>
    <w:multiLevelType w:val="multilevel"/>
    <w:tmpl w:val="5320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1" w15:restartNumberingAfterBreak="0">
    <w:nsid w:val="7C9C4646"/>
    <w:multiLevelType w:val="multilevel"/>
    <w:tmpl w:val="6EC2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2" w15:restartNumberingAfterBreak="0">
    <w:nsid w:val="7DA158E2"/>
    <w:multiLevelType w:val="hybridMultilevel"/>
    <w:tmpl w:val="C71632EA"/>
    <w:lvl w:ilvl="0" w:tplc="CE22763C">
      <w:numFmt w:val="bullet"/>
      <w:lvlText w:val="-"/>
      <w:lvlJc w:val="left"/>
      <w:pPr>
        <w:ind w:left="144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 w16cid:durableId="409548907">
    <w:abstractNumId w:val="9"/>
  </w:num>
  <w:num w:numId="2" w16cid:durableId="1214002901">
    <w:abstractNumId w:val="16"/>
  </w:num>
  <w:num w:numId="3" w16cid:durableId="843713237">
    <w:abstractNumId w:val="14"/>
  </w:num>
  <w:num w:numId="4" w16cid:durableId="1937519171">
    <w:abstractNumId w:val="25"/>
  </w:num>
  <w:num w:numId="5" w16cid:durableId="52508767">
    <w:abstractNumId w:val="22"/>
  </w:num>
  <w:num w:numId="6" w16cid:durableId="1142310300">
    <w:abstractNumId w:val="17"/>
  </w:num>
  <w:num w:numId="7" w16cid:durableId="1446267925">
    <w:abstractNumId w:val="3"/>
  </w:num>
  <w:num w:numId="8" w16cid:durableId="1512528941">
    <w:abstractNumId w:val="31"/>
  </w:num>
  <w:num w:numId="9" w16cid:durableId="998382841">
    <w:abstractNumId w:val="2"/>
  </w:num>
  <w:num w:numId="10" w16cid:durableId="873082254">
    <w:abstractNumId w:val="26"/>
  </w:num>
  <w:num w:numId="11" w16cid:durableId="1371110528">
    <w:abstractNumId w:val="42"/>
  </w:num>
  <w:num w:numId="12" w16cid:durableId="814027344">
    <w:abstractNumId w:val="18"/>
  </w:num>
  <w:num w:numId="13" w16cid:durableId="1093280176">
    <w:abstractNumId w:val="8"/>
  </w:num>
  <w:num w:numId="14" w16cid:durableId="277956622">
    <w:abstractNumId w:val="1"/>
  </w:num>
  <w:num w:numId="15" w16cid:durableId="573396309">
    <w:abstractNumId w:val="35"/>
  </w:num>
  <w:num w:numId="16" w16cid:durableId="8795178">
    <w:abstractNumId w:val="34"/>
  </w:num>
  <w:num w:numId="17" w16cid:durableId="1079516753">
    <w:abstractNumId w:val="28"/>
  </w:num>
  <w:num w:numId="18" w16cid:durableId="715088878">
    <w:abstractNumId w:val="27"/>
  </w:num>
  <w:num w:numId="19" w16cid:durableId="869730723">
    <w:abstractNumId w:val="0"/>
  </w:num>
  <w:num w:numId="20" w16cid:durableId="765349997">
    <w:abstractNumId w:val="24"/>
  </w:num>
  <w:num w:numId="21" w16cid:durableId="300623867">
    <w:abstractNumId w:val="21"/>
  </w:num>
  <w:num w:numId="22" w16cid:durableId="1590697255">
    <w:abstractNumId w:val="30"/>
  </w:num>
  <w:num w:numId="23" w16cid:durableId="571622719">
    <w:abstractNumId w:val="4"/>
  </w:num>
  <w:num w:numId="24" w16cid:durableId="976687803">
    <w:abstractNumId w:val="19"/>
  </w:num>
  <w:num w:numId="25" w16cid:durableId="1074818447">
    <w:abstractNumId w:val="36"/>
  </w:num>
  <w:num w:numId="26" w16cid:durableId="1506356658">
    <w:abstractNumId w:val="39"/>
  </w:num>
  <w:num w:numId="27" w16cid:durableId="557862635">
    <w:abstractNumId w:val="23"/>
  </w:num>
  <w:num w:numId="28" w16cid:durableId="1916621307">
    <w:abstractNumId w:val="5"/>
  </w:num>
  <w:num w:numId="29" w16cid:durableId="784345735">
    <w:abstractNumId w:val="38"/>
  </w:num>
  <w:num w:numId="30" w16cid:durableId="722562448">
    <w:abstractNumId w:val="33"/>
  </w:num>
  <w:num w:numId="31" w16cid:durableId="950208413">
    <w:abstractNumId w:val="10"/>
  </w:num>
  <w:num w:numId="32" w16cid:durableId="41180019">
    <w:abstractNumId w:val="12"/>
  </w:num>
  <w:num w:numId="33" w16cid:durableId="1702657954">
    <w:abstractNumId w:val="15"/>
  </w:num>
  <w:num w:numId="34" w16cid:durableId="1042825311">
    <w:abstractNumId w:val="37"/>
  </w:num>
  <w:num w:numId="35" w16cid:durableId="100614417">
    <w:abstractNumId w:val="32"/>
  </w:num>
  <w:num w:numId="36" w16cid:durableId="1994790220">
    <w:abstractNumId w:val="11"/>
  </w:num>
  <w:num w:numId="37" w16cid:durableId="583339322">
    <w:abstractNumId w:val="29"/>
  </w:num>
  <w:num w:numId="38" w16cid:durableId="2109156231">
    <w:abstractNumId w:val="40"/>
  </w:num>
  <w:num w:numId="39" w16cid:durableId="541359189">
    <w:abstractNumId w:val="7"/>
  </w:num>
  <w:num w:numId="40" w16cid:durableId="230236283">
    <w:abstractNumId w:val="6"/>
  </w:num>
  <w:num w:numId="41" w16cid:durableId="122774533">
    <w:abstractNumId w:val="20"/>
  </w:num>
  <w:num w:numId="42" w16cid:durableId="824665907">
    <w:abstractNumId w:val="41"/>
  </w:num>
  <w:num w:numId="43" w16cid:durableId="403836562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attachedTemplate r:id="rId1"/>
  <w:trackRevisions w:val="false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CA"/>
    <w:rsid w:val="00000A21"/>
    <w:rsid w:val="00001A25"/>
    <w:rsid w:val="00003F78"/>
    <w:rsid w:val="00004062"/>
    <w:rsid w:val="0000550E"/>
    <w:rsid w:val="00005B67"/>
    <w:rsid w:val="00006490"/>
    <w:rsid w:val="0000766C"/>
    <w:rsid w:val="00011866"/>
    <w:rsid w:val="0001203D"/>
    <w:rsid w:val="0001773D"/>
    <w:rsid w:val="0002058D"/>
    <w:rsid w:val="00023695"/>
    <w:rsid w:val="0002475C"/>
    <w:rsid w:val="000309F8"/>
    <w:rsid w:val="00030F29"/>
    <w:rsid w:val="00031351"/>
    <w:rsid w:val="00031A4A"/>
    <w:rsid w:val="00031ACA"/>
    <w:rsid w:val="00031C19"/>
    <w:rsid w:val="00031D09"/>
    <w:rsid w:val="000341C7"/>
    <w:rsid w:val="00035F19"/>
    <w:rsid w:val="00040D9B"/>
    <w:rsid w:val="00042207"/>
    <w:rsid w:val="00042601"/>
    <w:rsid w:val="0004280A"/>
    <w:rsid w:val="0004378D"/>
    <w:rsid w:val="00043CBE"/>
    <w:rsid w:val="000507CB"/>
    <w:rsid w:val="00053C9A"/>
    <w:rsid w:val="0005501E"/>
    <w:rsid w:val="000566DA"/>
    <w:rsid w:val="00057C2A"/>
    <w:rsid w:val="0006187D"/>
    <w:rsid w:val="00065A16"/>
    <w:rsid w:val="00071DF1"/>
    <w:rsid w:val="00074F4E"/>
    <w:rsid w:val="00075624"/>
    <w:rsid w:val="00080366"/>
    <w:rsid w:val="000813B5"/>
    <w:rsid w:val="000838B6"/>
    <w:rsid w:val="00086DA9"/>
    <w:rsid w:val="00087A1A"/>
    <w:rsid w:val="0009186F"/>
    <w:rsid w:val="0009400E"/>
    <w:rsid w:val="00094C9F"/>
    <w:rsid w:val="000A1DDD"/>
    <w:rsid w:val="000A23E1"/>
    <w:rsid w:val="000A5AD3"/>
    <w:rsid w:val="000B0B4B"/>
    <w:rsid w:val="000B0F9D"/>
    <w:rsid w:val="000B2C2C"/>
    <w:rsid w:val="000B4146"/>
    <w:rsid w:val="000B43F7"/>
    <w:rsid w:val="000B592B"/>
    <w:rsid w:val="000C2018"/>
    <w:rsid w:val="000C30A1"/>
    <w:rsid w:val="000C6FE7"/>
    <w:rsid w:val="000C73FF"/>
    <w:rsid w:val="000D465F"/>
    <w:rsid w:val="000D62C3"/>
    <w:rsid w:val="000D7A50"/>
    <w:rsid w:val="000E02E5"/>
    <w:rsid w:val="000E33E1"/>
    <w:rsid w:val="000E37C9"/>
    <w:rsid w:val="000E6013"/>
    <w:rsid w:val="000E74CB"/>
    <w:rsid w:val="000E76D4"/>
    <w:rsid w:val="000F0F5F"/>
    <w:rsid w:val="000F38BC"/>
    <w:rsid w:val="000F3B79"/>
    <w:rsid w:val="000F4989"/>
    <w:rsid w:val="000F4A4F"/>
    <w:rsid w:val="000F4FED"/>
    <w:rsid w:val="000F5EBA"/>
    <w:rsid w:val="001028CD"/>
    <w:rsid w:val="00102B2E"/>
    <w:rsid w:val="00103036"/>
    <w:rsid w:val="00104261"/>
    <w:rsid w:val="00104901"/>
    <w:rsid w:val="00105323"/>
    <w:rsid w:val="00105B27"/>
    <w:rsid w:val="00113E10"/>
    <w:rsid w:val="00114E0A"/>
    <w:rsid w:val="00117842"/>
    <w:rsid w:val="00117CDD"/>
    <w:rsid w:val="00120619"/>
    <w:rsid w:val="00121689"/>
    <w:rsid w:val="001218E4"/>
    <w:rsid w:val="0012422C"/>
    <w:rsid w:val="00126D91"/>
    <w:rsid w:val="00131BAE"/>
    <w:rsid w:val="00132512"/>
    <w:rsid w:val="00135A53"/>
    <w:rsid w:val="00136763"/>
    <w:rsid w:val="0014117A"/>
    <w:rsid w:val="0014493D"/>
    <w:rsid w:val="00144D3E"/>
    <w:rsid w:val="00150010"/>
    <w:rsid w:val="00150EC4"/>
    <w:rsid w:val="00152AAC"/>
    <w:rsid w:val="00154BD4"/>
    <w:rsid w:val="0015547F"/>
    <w:rsid w:val="00155733"/>
    <w:rsid w:val="001565C1"/>
    <w:rsid w:val="00160B97"/>
    <w:rsid w:val="00161AC6"/>
    <w:rsid w:val="00166008"/>
    <w:rsid w:val="001661B9"/>
    <w:rsid w:val="00170195"/>
    <w:rsid w:val="00170F25"/>
    <w:rsid w:val="00171191"/>
    <w:rsid w:val="001724C3"/>
    <w:rsid w:val="00172C2A"/>
    <w:rsid w:val="0017330A"/>
    <w:rsid w:val="00176D13"/>
    <w:rsid w:val="00176DF2"/>
    <w:rsid w:val="00177310"/>
    <w:rsid w:val="0018035C"/>
    <w:rsid w:val="0018094B"/>
    <w:rsid w:val="00180B02"/>
    <w:rsid w:val="001814D0"/>
    <w:rsid w:val="00181B0D"/>
    <w:rsid w:val="00182D9C"/>
    <w:rsid w:val="001865B2"/>
    <w:rsid w:val="00187366"/>
    <w:rsid w:val="001877F5"/>
    <w:rsid w:val="00187EAB"/>
    <w:rsid w:val="00190C2C"/>
    <w:rsid w:val="00191317"/>
    <w:rsid w:val="00192AF8"/>
    <w:rsid w:val="00193813"/>
    <w:rsid w:val="001973C9"/>
    <w:rsid w:val="001979E4"/>
    <w:rsid w:val="001A1B01"/>
    <w:rsid w:val="001A3253"/>
    <w:rsid w:val="001A3599"/>
    <w:rsid w:val="001A6BCB"/>
    <w:rsid w:val="001A770B"/>
    <w:rsid w:val="001B1764"/>
    <w:rsid w:val="001B1C52"/>
    <w:rsid w:val="001B40BF"/>
    <w:rsid w:val="001B4E7E"/>
    <w:rsid w:val="001B58F9"/>
    <w:rsid w:val="001C03BA"/>
    <w:rsid w:val="001C1D6F"/>
    <w:rsid w:val="001C2E3A"/>
    <w:rsid w:val="001C326D"/>
    <w:rsid w:val="001C3C82"/>
    <w:rsid w:val="001C4C9D"/>
    <w:rsid w:val="001C5742"/>
    <w:rsid w:val="001C5C24"/>
    <w:rsid w:val="001D04B7"/>
    <w:rsid w:val="001D5F3B"/>
    <w:rsid w:val="001D616E"/>
    <w:rsid w:val="001D781D"/>
    <w:rsid w:val="001E11F2"/>
    <w:rsid w:val="001E1A7F"/>
    <w:rsid w:val="001E23BF"/>
    <w:rsid w:val="001E32AB"/>
    <w:rsid w:val="001E3A91"/>
    <w:rsid w:val="001E4C0E"/>
    <w:rsid w:val="001E62B4"/>
    <w:rsid w:val="001F00A8"/>
    <w:rsid w:val="001F06EF"/>
    <w:rsid w:val="001F0929"/>
    <w:rsid w:val="001F0944"/>
    <w:rsid w:val="001F18D7"/>
    <w:rsid w:val="001F31E4"/>
    <w:rsid w:val="001F3FB9"/>
    <w:rsid w:val="001F4ACE"/>
    <w:rsid w:val="001F52FC"/>
    <w:rsid w:val="001F684B"/>
    <w:rsid w:val="001F76DB"/>
    <w:rsid w:val="002001B9"/>
    <w:rsid w:val="00203010"/>
    <w:rsid w:val="002045BF"/>
    <w:rsid w:val="00205FE0"/>
    <w:rsid w:val="00206BD5"/>
    <w:rsid w:val="002072CA"/>
    <w:rsid w:val="00210538"/>
    <w:rsid w:val="002112EB"/>
    <w:rsid w:val="00213540"/>
    <w:rsid w:val="0021369A"/>
    <w:rsid w:val="00213948"/>
    <w:rsid w:val="002140A7"/>
    <w:rsid w:val="002140BE"/>
    <w:rsid w:val="00214279"/>
    <w:rsid w:val="002147AB"/>
    <w:rsid w:val="0021494E"/>
    <w:rsid w:val="0021641C"/>
    <w:rsid w:val="002178A6"/>
    <w:rsid w:val="00217D13"/>
    <w:rsid w:val="00220171"/>
    <w:rsid w:val="0022036E"/>
    <w:rsid w:val="00223AAF"/>
    <w:rsid w:val="00223FD4"/>
    <w:rsid w:val="00225B2F"/>
    <w:rsid w:val="00227139"/>
    <w:rsid w:val="002302E7"/>
    <w:rsid w:val="002304A2"/>
    <w:rsid w:val="00230CA0"/>
    <w:rsid w:val="0023161F"/>
    <w:rsid w:val="00235933"/>
    <w:rsid w:val="00235C51"/>
    <w:rsid w:val="0023679B"/>
    <w:rsid w:val="0023738C"/>
    <w:rsid w:val="00237B1D"/>
    <w:rsid w:val="00240653"/>
    <w:rsid w:val="002407D1"/>
    <w:rsid w:val="00243B30"/>
    <w:rsid w:val="002478F6"/>
    <w:rsid w:val="00250485"/>
    <w:rsid w:val="0025347D"/>
    <w:rsid w:val="00255CC5"/>
    <w:rsid w:val="00257714"/>
    <w:rsid w:val="002629D1"/>
    <w:rsid w:val="00262FF2"/>
    <w:rsid w:val="00264536"/>
    <w:rsid w:val="00265450"/>
    <w:rsid w:val="00265712"/>
    <w:rsid w:val="002667E4"/>
    <w:rsid w:val="0027004C"/>
    <w:rsid w:val="00270F57"/>
    <w:rsid w:val="00271460"/>
    <w:rsid w:val="00271A30"/>
    <w:rsid w:val="00271C07"/>
    <w:rsid w:val="0027300E"/>
    <w:rsid w:val="00273955"/>
    <w:rsid w:val="00273997"/>
    <w:rsid w:val="0027643A"/>
    <w:rsid w:val="00276EE9"/>
    <w:rsid w:val="002809E1"/>
    <w:rsid w:val="00282BBF"/>
    <w:rsid w:val="002831C9"/>
    <w:rsid w:val="00283CAE"/>
    <w:rsid w:val="002849A8"/>
    <w:rsid w:val="00284A31"/>
    <w:rsid w:val="00284C55"/>
    <w:rsid w:val="00285AA2"/>
    <w:rsid w:val="00287BC0"/>
    <w:rsid w:val="0029096A"/>
    <w:rsid w:val="00292F20"/>
    <w:rsid w:val="00292F93"/>
    <w:rsid w:val="00292FA2"/>
    <w:rsid w:val="00293DBC"/>
    <w:rsid w:val="00295C4F"/>
    <w:rsid w:val="002966B4"/>
    <w:rsid w:val="00297401"/>
    <w:rsid w:val="002A07DF"/>
    <w:rsid w:val="002A1FF9"/>
    <w:rsid w:val="002A3920"/>
    <w:rsid w:val="002A3C01"/>
    <w:rsid w:val="002A4633"/>
    <w:rsid w:val="002A5830"/>
    <w:rsid w:val="002A622B"/>
    <w:rsid w:val="002A73BA"/>
    <w:rsid w:val="002A7E28"/>
    <w:rsid w:val="002B0433"/>
    <w:rsid w:val="002B0CE9"/>
    <w:rsid w:val="002B0DF3"/>
    <w:rsid w:val="002B1FE4"/>
    <w:rsid w:val="002B317E"/>
    <w:rsid w:val="002B3553"/>
    <w:rsid w:val="002B38B5"/>
    <w:rsid w:val="002B644E"/>
    <w:rsid w:val="002B729E"/>
    <w:rsid w:val="002C020A"/>
    <w:rsid w:val="002C02AC"/>
    <w:rsid w:val="002C3E9D"/>
    <w:rsid w:val="002C4F32"/>
    <w:rsid w:val="002C51F8"/>
    <w:rsid w:val="002C5BB8"/>
    <w:rsid w:val="002C7F52"/>
    <w:rsid w:val="002C7F79"/>
    <w:rsid w:val="002D30D5"/>
    <w:rsid w:val="002D3E83"/>
    <w:rsid w:val="002D6088"/>
    <w:rsid w:val="002D6CEA"/>
    <w:rsid w:val="002E0C55"/>
    <w:rsid w:val="002E2689"/>
    <w:rsid w:val="002E2DF3"/>
    <w:rsid w:val="002E3A03"/>
    <w:rsid w:val="002E6E6C"/>
    <w:rsid w:val="002E6F3E"/>
    <w:rsid w:val="002E77A3"/>
    <w:rsid w:val="002E7CC7"/>
    <w:rsid w:val="002F14FB"/>
    <w:rsid w:val="002F3CA2"/>
    <w:rsid w:val="002F51C1"/>
    <w:rsid w:val="002F6783"/>
    <w:rsid w:val="002F6DEA"/>
    <w:rsid w:val="002F7FED"/>
    <w:rsid w:val="00301740"/>
    <w:rsid w:val="003026C0"/>
    <w:rsid w:val="00305174"/>
    <w:rsid w:val="00306298"/>
    <w:rsid w:val="003062AD"/>
    <w:rsid w:val="00306862"/>
    <w:rsid w:val="00310784"/>
    <w:rsid w:val="00314064"/>
    <w:rsid w:val="00314657"/>
    <w:rsid w:val="00314CB8"/>
    <w:rsid w:val="003150AF"/>
    <w:rsid w:val="003150B7"/>
    <w:rsid w:val="003168AE"/>
    <w:rsid w:val="00320014"/>
    <w:rsid w:val="00320899"/>
    <w:rsid w:val="00321A4D"/>
    <w:rsid w:val="00321DB9"/>
    <w:rsid w:val="00324211"/>
    <w:rsid w:val="003250F9"/>
    <w:rsid w:val="0032560F"/>
    <w:rsid w:val="0032728B"/>
    <w:rsid w:val="00327BE1"/>
    <w:rsid w:val="00327C37"/>
    <w:rsid w:val="0033068B"/>
    <w:rsid w:val="003324A9"/>
    <w:rsid w:val="0033457D"/>
    <w:rsid w:val="00334D8F"/>
    <w:rsid w:val="00335CDB"/>
    <w:rsid w:val="00335FCB"/>
    <w:rsid w:val="00336A79"/>
    <w:rsid w:val="00336BA1"/>
    <w:rsid w:val="00337385"/>
    <w:rsid w:val="00337797"/>
    <w:rsid w:val="00342BFC"/>
    <w:rsid w:val="003436B5"/>
    <w:rsid w:val="00347647"/>
    <w:rsid w:val="00350E2E"/>
    <w:rsid w:val="003512E6"/>
    <w:rsid w:val="00352830"/>
    <w:rsid w:val="00352F53"/>
    <w:rsid w:val="00357A34"/>
    <w:rsid w:val="003600CC"/>
    <w:rsid w:val="00360533"/>
    <w:rsid w:val="0036057A"/>
    <w:rsid w:val="00360912"/>
    <w:rsid w:val="0036319A"/>
    <w:rsid w:val="003673D9"/>
    <w:rsid w:val="0037102C"/>
    <w:rsid w:val="003711E8"/>
    <w:rsid w:val="00371CD3"/>
    <w:rsid w:val="00371E5C"/>
    <w:rsid w:val="0037277A"/>
    <w:rsid w:val="00373BAD"/>
    <w:rsid w:val="003745E8"/>
    <w:rsid w:val="00375C2E"/>
    <w:rsid w:val="00386B15"/>
    <w:rsid w:val="00386D12"/>
    <w:rsid w:val="00387F05"/>
    <w:rsid w:val="0039207E"/>
    <w:rsid w:val="0039328A"/>
    <w:rsid w:val="003938AA"/>
    <w:rsid w:val="0039399A"/>
    <w:rsid w:val="00393CC1"/>
    <w:rsid w:val="0039461B"/>
    <w:rsid w:val="0039518B"/>
    <w:rsid w:val="00395C0C"/>
    <w:rsid w:val="00397264"/>
    <w:rsid w:val="003A06EA"/>
    <w:rsid w:val="003A2AD7"/>
    <w:rsid w:val="003A60D8"/>
    <w:rsid w:val="003A6D83"/>
    <w:rsid w:val="003A6F0E"/>
    <w:rsid w:val="003A7609"/>
    <w:rsid w:val="003B006D"/>
    <w:rsid w:val="003B08F5"/>
    <w:rsid w:val="003B09BF"/>
    <w:rsid w:val="003B1044"/>
    <w:rsid w:val="003B14D9"/>
    <w:rsid w:val="003B1F71"/>
    <w:rsid w:val="003B3CB1"/>
    <w:rsid w:val="003B4FCC"/>
    <w:rsid w:val="003B704A"/>
    <w:rsid w:val="003B7F8E"/>
    <w:rsid w:val="003C06A2"/>
    <w:rsid w:val="003C129A"/>
    <w:rsid w:val="003C1F78"/>
    <w:rsid w:val="003C5616"/>
    <w:rsid w:val="003C5EB8"/>
    <w:rsid w:val="003C6B50"/>
    <w:rsid w:val="003C7425"/>
    <w:rsid w:val="003C77C9"/>
    <w:rsid w:val="003C7986"/>
    <w:rsid w:val="003D1C32"/>
    <w:rsid w:val="003D236C"/>
    <w:rsid w:val="003D3063"/>
    <w:rsid w:val="003D3D87"/>
    <w:rsid w:val="003D4046"/>
    <w:rsid w:val="003D50EE"/>
    <w:rsid w:val="003E12F0"/>
    <w:rsid w:val="003E200F"/>
    <w:rsid w:val="003E3916"/>
    <w:rsid w:val="003E3E42"/>
    <w:rsid w:val="003E6937"/>
    <w:rsid w:val="003F0C50"/>
    <w:rsid w:val="003F169B"/>
    <w:rsid w:val="003F2FE9"/>
    <w:rsid w:val="003F300D"/>
    <w:rsid w:val="003F48EC"/>
    <w:rsid w:val="003F5603"/>
    <w:rsid w:val="003F6765"/>
    <w:rsid w:val="00400614"/>
    <w:rsid w:val="00400698"/>
    <w:rsid w:val="00400FAC"/>
    <w:rsid w:val="004013AE"/>
    <w:rsid w:val="00403ACC"/>
    <w:rsid w:val="00405782"/>
    <w:rsid w:val="00405B52"/>
    <w:rsid w:val="0040672F"/>
    <w:rsid w:val="00406D81"/>
    <w:rsid w:val="00407D70"/>
    <w:rsid w:val="004112A6"/>
    <w:rsid w:val="00412CAE"/>
    <w:rsid w:val="00416ACF"/>
    <w:rsid w:val="00416B38"/>
    <w:rsid w:val="0042118D"/>
    <w:rsid w:val="0042169B"/>
    <w:rsid w:val="004245A8"/>
    <w:rsid w:val="004263C6"/>
    <w:rsid w:val="00430104"/>
    <w:rsid w:val="00430587"/>
    <w:rsid w:val="00432DD0"/>
    <w:rsid w:val="0043517B"/>
    <w:rsid w:val="00436008"/>
    <w:rsid w:val="004360C1"/>
    <w:rsid w:val="004371F9"/>
    <w:rsid w:val="004376DC"/>
    <w:rsid w:val="004409C6"/>
    <w:rsid w:val="00440ACB"/>
    <w:rsid w:val="00441BB5"/>
    <w:rsid w:val="00441E16"/>
    <w:rsid w:val="00443719"/>
    <w:rsid w:val="00443BD7"/>
    <w:rsid w:val="00444ABA"/>
    <w:rsid w:val="00446609"/>
    <w:rsid w:val="0045089D"/>
    <w:rsid w:val="00452ADB"/>
    <w:rsid w:val="004532FF"/>
    <w:rsid w:val="004553A0"/>
    <w:rsid w:val="00455FCB"/>
    <w:rsid w:val="004625EA"/>
    <w:rsid w:val="00463057"/>
    <w:rsid w:val="00463D1B"/>
    <w:rsid w:val="00464984"/>
    <w:rsid w:val="004649D4"/>
    <w:rsid w:val="00465EEF"/>
    <w:rsid w:val="00466869"/>
    <w:rsid w:val="0046689F"/>
    <w:rsid w:val="00471315"/>
    <w:rsid w:val="004738B2"/>
    <w:rsid w:val="004740AE"/>
    <w:rsid w:val="0047643E"/>
    <w:rsid w:val="00476FC2"/>
    <w:rsid w:val="004800ED"/>
    <w:rsid w:val="00481E98"/>
    <w:rsid w:val="00481F97"/>
    <w:rsid w:val="004840E6"/>
    <w:rsid w:val="00485BAB"/>
    <w:rsid w:val="00485EC0"/>
    <w:rsid w:val="00486A32"/>
    <w:rsid w:val="00490772"/>
    <w:rsid w:val="00491C41"/>
    <w:rsid w:val="00492214"/>
    <w:rsid w:val="0049249B"/>
    <w:rsid w:val="00492D0E"/>
    <w:rsid w:val="004938FA"/>
    <w:rsid w:val="00493B47"/>
    <w:rsid w:val="00493F6F"/>
    <w:rsid w:val="00494B4C"/>
    <w:rsid w:val="0049570D"/>
    <w:rsid w:val="004957DB"/>
    <w:rsid w:val="004A0096"/>
    <w:rsid w:val="004A0EE3"/>
    <w:rsid w:val="004A15C2"/>
    <w:rsid w:val="004A3557"/>
    <w:rsid w:val="004A4612"/>
    <w:rsid w:val="004A6F96"/>
    <w:rsid w:val="004A75ED"/>
    <w:rsid w:val="004B00CE"/>
    <w:rsid w:val="004B08D6"/>
    <w:rsid w:val="004B0D98"/>
    <w:rsid w:val="004B13C1"/>
    <w:rsid w:val="004B20E5"/>
    <w:rsid w:val="004B2185"/>
    <w:rsid w:val="004B354F"/>
    <w:rsid w:val="004B57ED"/>
    <w:rsid w:val="004B6858"/>
    <w:rsid w:val="004B75A9"/>
    <w:rsid w:val="004B7904"/>
    <w:rsid w:val="004C13AF"/>
    <w:rsid w:val="004C4832"/>
    <w:rsid w:val="004C5800"/>
    <w:rsid w:val="004C6823"/>
    <w:rsid w:val="004C7E0E"/>
    <w:rsid w:val="004D3767"/>
    <w:rsid w:val="004D3827"/>
    <w:rsid w:val="004D39BD"/>
    <w:rsid w:val="004D434D"/>
    <w:rsid w:val="004D5D7B"/>
    <w:rsid w:val="004D6169"/>
    <w:rsid w:val="004D756E"/>
    <w:rsid w:val="004E3426"/>
    <w:rsid w:val="004E4DF9"/>
    <w:rsid w:val="004E5AD2"/>
    <w:rsid w:val="004E5CC1"/>
    <w:rsid w:val="004F0743"/>
    <w:rsid w:val="004F32EC"/>
    <w:rsid w:val="004F4742"/>
    <w:rsid w:val="004F4A86"/>
    <w:rsid w:val="004F4C14"/>
    <w:rsid w:val="004F54FD"/>
    <w:rsid w:val="004F5F33"/>
    <w:rsid w:val="004F672D"/>
    <w:rsid w:val="005011EF"/>
    <w:rsid w:val="00505B91"/>
    <w:rsid w:val="005064C4"/>
    <w:rsid w:val="00506757"/>
    <w:rsid w:val="00506EFE"/>
    <w:rsid w:val="005129AA"/>
    <w:rsid w:val="0051439D"/>
    <w:rsid w:val="005153AD"/>
    <w:rsid w:val="00517D76"/>
    <w:rsid w:val="005209EA"/>
    <w:rsid w:val="005212F3"/>
    <w:rsid w:val="00524472"/>
    <w:rsid w:val="0053055F"/>
    <w:rsid w:val="005313A1"/>
    <w:rsid w:val="005319F1"/>
    <w:rsid w:val="00532DC9"/>
    <w:rsid w:val="00533014"/>
    <w:rsid w:val="005350EE"/>
    <w:rsid w:val="0053616C"/>
    <w:rsid w:val="0054402F"/>
    <w:rsid w:val="00545E70"/>
    <w:rsid w:val="005532AB"/>
    <w:rsid w:val="005533C1"/>
    <w:rsid w:val="00553E75"/>
    <w:rsid w:val="0055478F"/>
    <w:rsid w:val="0056004F"/>
    <w:rsid w:val="00566E50"/>
    <w:rsid w:val="00570386"/>
    <w:rsid w:val="00571470"/>
    <w:rsid w:val="00571ED9"/>
    <w:rsid w:val="0057249E"/>
    <w:rsid w:val="005725B6"/>
    <w:rsid w:val="00573CAE"/>
    <w:rsid w:val="00577440"/>
    <w:rsid w:val="00577CE4"/>
    <w:rsid w:val="00580466"/>
    <w:rsid w:val="00583389"/>
    <w:rsid w:val="00587B79"/>
    <w:rsid w:val="00590699"/>
    <w:rsid w:val="005915D8"/>
    <w:rsid w:val="00591686"/>
    <w:rsid w:val="005918CB"/>
    <w:rsid w:val="00591C59"/>
    <w:rsid w:val="00591D2F"/>
    <w:rsid w:val="00591DF3"/>
    <w:rsid w:val="00592888"/>
    <w:rsid w:val="00594D02"/>
    <w:rsid w:val="00597352"/>
    <w:rsid w:val="005A1003"/>
    <w:rsid w:val="005A1C78"/>
    <w:rsid w:val="005A208D"/>
    <w:rsid w:val="005A3DCF"/>
    <w:rsid w:val="005A4E39"/>
    <w:rsid w:val="005A4FD0"/>
    <w:rsid w:val="005A67CA"/>
    <w:rsid w:val="005B3FF1"/>
    <w:rsid w:val="005B527E"/>
    <w:rsid w:val="005B74FB"/>
    <w:rsid w:val="005C1E55"/>
    <w:rsid w:val="005C2A7E"/>
    <w:rsid w:val="005C2B08"/>
    <w:rsid w:val="005C3E3A"/>
    <w:rsid w:val="005C5CD6"/>
    <w:rsid w:val="005C6CA4"/>
    <w:rsid w:val="005C73A9"/>
    <w:rsid w:val="005C7996"/>
    <w:rsid w:val="005D0CDB"/>
    <w:rsid w:val="005D39B8"/>
    <w:rsid w:val="005D3DF9"/>
    <w:rsid w:val="005D6A54"/>
    <w:rsid w:val="005D744C"/>
    <w:rsid w:val="005E0EF5"/>
    <w:rsid w:val="005E2209"/>
    <w:rsid w:val="005E4F72"/>
    <w:rsid w:val="005E5300"/>
    <w:rsid w:val="005E58A6"/>
    <w:rsid w:val="005E645F"/>
    <w:rsid w:val="005E707E"/>
    <w:rsid w:val="005F1A21"/>
    <w:rsid w:val="005F379D"/>
    <w:rsid w:val="005F402D"/>
    <w:rsid w:val="005F65DF"/>
    <w:rsid w:val="005F65E2"/>
    <w:rsid w:val="005F7B4C"/>
    <w:rsid w:val="0060020A"/>
    <w:rsid w:val="00600C4A"/>
    <w:rsid w:val="006024DB"/>
    <w:rsid w:val="00602755"/>
    <w:rsid w:val="006039CE"/>
    <w:rsid w:val="00604C61"/>
    <w:rsid w:val="00605724"/>
    <w:rsid w:val="006108D7"/>
    <w:rsid w:val="006108F6"/>
    <w:rsid w:val="0061305D"/>
    <w:rsid w:val="00614E96"/>
    <w:rsid w:val="00615109"/>
    <w:rsid w:val="00616343"/>
    <w:rsid w:val="00616BE8"/>
    <w:rsid w:val="006171AE"/>
    <w:rsid w:val="0061773B"/>
    <w:rsid w:val="00621851"/>
    <w:rsid w:val="0062213B"/>
    <w:rsid w:val="006225F1"/>
    <w:rsid w:val="00624929"/>
    <w:rsid w:val="00627314"/>
    <w:rsid w:val="00627B8D"/>
    <w:rsid w:val="006311AF"/>
    <w:rsid w:val="00632075"/>
    <w:rsid w:val="00632ABE"/>
    <w:rsid w:val="006330A4"/>
    <w:rsid w:val="00633B16"/>
    <w:rsid w:val="00634465"/>
    <w:rsid w:val="00634DC1"/>
    <w:rsid w:val="00635CF3"/>
    <w:rsid w:val="00637299"/>
    <w:rsid w:val="00637693"/>
    <w:rsid w:val="00640297"/>
    <w:rsid w:val="0064232D"/>
    <w:rsid w:val="00642C46"/>
    <w:rsid w:val="006457FE"/>
    <w:rsid w:val="006503EB"/>
    <w:rsid w:val="00654128"/>
    <w:rsid w:val="00654EE8"/>
    <w:rsid w:val="00655851"/>
    <w:rsid w:val="006613EB"/>
    <w:rsid w:val="0066315A"/>
    <w:rsid w:val="00663879"/>
    <w:rsid w:val="00663970"/>
    <w:rsid w:val="00664636"/>
    <w:rsid w:val="00667420"/>
    <w:rsid w:val="00674313"/>
    <w:rsid w:val="0067477E"/>
    <w:rsid w:val="00674D91"/>
    <w:rsid w:val="00675414"/>
    <w:rsid w:val="0067687D"/>
    <w:rsid w:val="00680774"/>
    <w:rsid w:val="00680EFA"/>
    <w:rsid w:val="006827ED"/>
    <w:rsid w:val="00683436"/>
    <w:rsid w:val="00685AD4"/>
    <w:rsid w:val="006902D0"/>
    <w:rsid w:val="006909B0"/>
    <w:rsid w:val="0069364D"/>
    <w:rsid w:val="0069374D"/>
    <w:rsid w:val="0069499A"/>
    <w:rsid w:val="00694EE4"/>
    <w:rsid w:val="0069553F"/>
    <w:rsid w:val="00697423"/>
    <w:rsid w:val="006A15A8"/>
    <w:rsid w:val="006A499D"/>
    <w:rsid w:val="006A4DF7"/>
    <w:rsid w:val="006A55DA"/>
    <w:rsid w:val="006A634F"/>
    <w:rsid w:val="006B0E78"/>
    <w:rsid w:val="006B2DAB"/>
    <w:rsid w:val="006B5490"/>
    <w:rsid w:val="006C1666"/>
    <w:rsid w:val="006C2E7C"/>
    <w:rsid w:val="006C3500"/>
    <w:rsid w:val="006C3981"/>
    <w:rsid w:val="006C3C81"/>
    <w:rsid w:val="006C3EA9"/>
    <w:rsid w:val="006C44BA"/>
    <w:rsid w:val="006C5460"/>
    <w:rsid w:val="006C7E9D"/>
    <w:rsid w:val="006D09EF"/>
    <w:rsid w:val="006D0A15"/>
    <w:rsid w:val="006D0DC4"/>
    <w:rsid w:val="006D1841"/>
    <w:rsid w:val="006D1AA6"/>
    <w:rsid w:val="006D2B16"/>
    <w:rsid w:val="006E075A"/>
    <w:rsid w:val="006E123F"/>
    <w:rsid w:val="006E14F3"/>
    <w:rsid w:val="006E278E"/>
    <w:rsid w:val="006E3248"/>
    <w:rsid w:val="006E3C62"/>
    <w:rsid w:val="006E3DA8"/>
    <w:rsid w:val="006E4FF9"/>
    <w:rsid w:val="006E6C71"/>
    <w:rsid w:val="006E7552"/>
    <w:rsid w:val="006E771D"/>
    <w:rsid w:val="006F1E42"/>
    <w:rsid w:val="006F33C5"/>
    <w:rsid w:val="006F544C"/>
    <w:rsid w:val="0070006F"/>
    <w:rsid w:val="007007E7"/>
    <w:rsid w:val="00700E69"/>
    <w:rsid w:val="0070248B"/>
    <w:rsid w:val="00703890"/>
    <w:rsid w:val="00703B68"/>
    <w:rsid w:val="00703F6C"/>
    <w:rsid w:val="00707634"/>
    <w:rsid w:val="00710348"/>
    <w:rsid w:val="0071075F"/>
    <w:rsid w:val="0071217B"/>
    <w:rsid w:val="00715009"/>
    <w:rsid w:val="00715D3A"/>
    <w:rsid w:val="00716BA4"/>
    <w:rsid w:val="007200EC"/>
    <w:rsid w:val="00721BC5"/>
    <w:rsid w:val="0072408B"/>
    <w:rsid w:val="007242C0"/>
    <w:rsid w:val="00724AE8"/>
    <w:rsid w:val="007304C7"/>
    <w:rsid w:val="00731B78"/>
    <w:rsid w:val="00733934"/>
    <w:rsid w:val="00733E15"/>
    <w:rsid w:val="00735C6C"/>
    <w:rsid w:val="00736ACA"/>
    <w:rsid w:val="00737270"/>
    <w:rsid w:val="0073764D"/>
    <w:rsid w:val="00745E59"/>
    <w:rsid w:val="00746EF4"/>
    <w:rsid w:val="00747252"/>
    <w:rsid w:val="00750127"/>
    <w:rsid w:val="007502A9"/>
    <w:rsid w:val="0075090F"/>
    <w:rsid w:val="0075196E"/>
    <w:rsid w:val="007522A1"/>
    <w:rsid w:val="007555ED"/>
    <w:rsid w:val="007561B8"/>
    <w:rsid w:val="00756318"/>
    <w:rsid w:val="007577E5"/>
    <w:rsid w:val="00757D01"/>
    <w:rsid w:val="00760903"/>
    <w:rsid w:val="00764C1B"/>
    <w:rsid w:val="007653E9"/>
    <w:rsid w:val="00766CEC"/>
    <w:rsid w:val="00766D87"/>
    <w:rsid w:val="00766EBF"/>
    <w:rsid w:val="007677C5"/>
    <w:rsid w:val="007720DC"/>
    <w:rsid w:val="007727E3"/>
    <w:rsid w:val="007727EB"/>
    <w:rsid w:val="007751AA"/>
    <w:rsid w:val="0077635B"/>
    <w:rsid w:val="00780EEE"/>
    <w:rsid w:val="00781875"/>
    <w:rsid w:val="00784742"/>
    <w:rsid w:val="007870AC"/>
    <w:rsid w:val="00790977"/>
    <w:rsid w:val="007921FA"/>
    <w:rsid w:val="007932B3"/>
    <w:rsid w:val="007947D0"/>
    <w:rsid w:val="00795225"/>
    <w:rsid w:val="00796A39"/>
    <w:rsid w:val="00797950"/>
    <w:rsid w:val="007A0718"/>
    <w:rsid w:val="007A1B41"/>
    <w:rsid w:val="007A287F"/>
    <w:rsid w:val="007A2B4A"/>
    <w:rsid w:val="007A2CC6"/>
    <w:rsid w:val="007A2F9C"/>
    <w:rsid w:val="007A30BA"/>
    <w:rsid w:val="007A4AD7"/>
    <w:rsid w:val="007A5AC5"/>
    <w:rsid w:val="007A5D8C"/>
    <w:rsid w:val="007A6B62"/>
    <w:rsid w:val="007B0D32"/>
    <w:rsid w:val="007B52B7"/>
    <w:rsid w:val="007B5694"/>
    <w:rsid w:val="007B65F1"/>
    <w:rsid w:val="007B6C14"/>
    <w:rsid w:val="007C154E"/>
    <w:rsid w:val="007C1AB5"/>
    <w:rsid w:val="007C200F"/>
    <w:rsid w:val="007C23AE"/>
    <w:rsid w:val="007C3548"/>
    <w:rsid w:val="007C3C2E"/>
    <w:rsid w:val="007C3DAE"/>
    <w:rsid w:val="007C7F13"/>
    <w:rsid w:val="007D0A9D"/>
    <w:rsid w:val="007D5354"/>
    <w:rsid w:val="007E15D2"/>
    <w:rsid w:val="007E2FAD"/>
    <w:rsid w:val="007E3BC8"/>
    <w:rsid w:val="007E4192"/>
    <w:rsid w:val="007E55B4"/>
    <w:rsid w:val="007E67F9"/>
    <w:rsid w:val="007F028F"/>
    <w:rsid w:val="007F089C"/>
    <w:rsid w:val="007F1A3A"/>
    <w:rsid w:val="007F2726"/>
    <w:rsid w:val="007F27AE"/>
    <w:rsid w:val="007F3B5A"/>
    <w:rsid w:val="007F3B98"/>
    <w:rsid w:val="007F59C2"/>
    <w:rsid w:val="00801265"/>
    <w:rsid w:val="0080283B"/>
    <w:rsid w:val="00802B19"/>
    <w:rsid w:val="0080596F"/>
    <w:rsid w:val="00805F64"/>
    <w:rsid w:val="008079F1"/>
    <w:rsid w:val="00807C5D"/>
    <w:rsid w:val="00810404"/>
    <w:rsid w:val="0081052D"/>
    <w:rsid w:val="008105BF"/>
    <w:rsid w:val="0081165C"/>
    <w:rsid w:val="0081252F"/>
    <w:rsid w:val="00812970"/>
    <w:rsid w:val="00812C42"/>
    <w:rsid w:val="008135F1"/>
    <w:rsid w:val="00814A6E"/>
    <w:rsid w:val="00815B63"/>
    <w:rsid w:val="0081620B"/>
    <w:rsid w:val="00817C9E"/>
    <w:rsid w:val="00817F6D"/>
    <w:rsid w:val="00820388"/>
    <w:rsid w:val="008207E0"/>
    <w:rsid w:val="0082096F"/>
    <w:rsid w:val="00821850"/>
    <w:rsid w:val="00821FF5"/>
    <w:rsid w:val="00822EE1"/>
    <w:rsid w:val="00823550"/>
    <w:rsid w:val="00823C3B"/>
    <w:rsid w:val="008254A0"/>
    <w:rsid w:val="00825B03"/>
    <w:rsid w:val="00825B1C"/>
    <w:rsid w:val="0082657F"/>
    <w:rsid w:val="008306CE"/>
    <w:rsid w:val="00830F0D"/>
    <w:rsid w:val="00832564"/>
    <w:rsid w:val="00833D70"/>
    <w:rsid w:val="00834B5E"/>
    <w:rsid w:val="00843782"/>
    <w:rsid w:val="008443C2"/>
    <w:rsid w:val="0084463C"/>
    <w:rsid w:val="0084511C"/>
    <w:rsid w:val="008454A1"/>
    <w:rsid w:val="0085199B"/>
    <w:rsid w:val="00852A87"/>
    <w:rsid w:val="008544A5"/>
    <w:rsid w:val="0085633B"/>
    <w:rsid w:val="00856B75"/>
    <w:rsid w:val="0086030C"/>
    <w:rsid w:val="00860427"/>
    <w:rsid w:val="008610D7"/>
    <w:rsid w:val="0086278B"/>
    <w:rsid w:val="008638A5"/>
    <w:rsid w:val="00865475"/>
    <w:rsid w:val="0086780A"/>
    <w:rsid w:val="00871E37"/>
    <w:rsid w:val="00876562"/>
    <w:rsid w:val="00881FFA"/>
    <w:rsid w:val="00883142"/>
    <w:rsid w:val="0088395A"/>
    <w:rsid w:val="00884C3A"/>
    <w:rsid w:val="00885F4F"/>
    <w:rsid w:val="008877F5"/>
    <w:rsid w:val="00887A96"/>
    <w:rsid w:val="00893887"/>
    <w:rsid w:val="008942E0"/>
    <w:rsid w:val="00894572"/>
    <w:rsid w:val="00894FF4"/>
    <w:rsid w:val="00896E6E"/>
    <w:rsid w:val="008975E9"/>
    <w:rsid w:val="00897CB4"/>
    <w:rsid w:val="008A02DA"/>
    <w:rsid w:val="008A13D3"/>
    <w:rsid w:val="008A2218"/>
    <w:rsid w:val="008A5442"/>
    <w:rsid w:val="008A69A5"/>
    <w:rsid w:val="008A6A53"/>
    <w:rsid w:val="008A7433"/>
    <w:rsid w:val="008B02EF"/>
    <w:rsid w:val="008B09E1"/>
    <w:rsid w:val="008B1D55"/>
    <w:rsid w:val="008B2783"/>
    <w:rsid w:val="008B3129"/>
    <w:rsid w:val="008B31E3"/>
    <w:rsid w:val="008B3A36"/>
    <w:rsid w:val="008B5040"/>
    <w:rsid w:val="008B5DCA"/>
    <w:rsid w:val="008B6CE3"/>
    <w:rsid w:val="008B6D29"/>
    <w:rsid w:val="008C2036"/>
    <w:rsid w:val="008C225D"/>
    <w:rsid w:val="008C4421"/>
    <w:rsid w:val="008C4603"/>
    <w:rsid w:val="008C5C5A"/>
    <w:rsid w:val="008C784F"/>
    <w:rsid w:val="008C7A25"/>
    <w:rsid w:val="008D0664"/>
    <w:rsid w:val="008D18DA"/>
    <w:rsid w:val="008D1B75"/>
    <w:rsid w:val="008D2A6B"/>
    <w:rsid w:val="008D65D6"/>
    <w:rsid w:val="008D6CF9"/>
    <w:rsid w:val="008D6E35"/>
    <w:rsid w:val="008D7037"/>
    <w:rsid w:val="008D7457"/>
    <w:rsid w:val="008E072C"/>
    <w:rsid w:val="008E140E"/>
    <w:rsid w:val="008E1998"/>
    <w:rsid w:val="008E2119"/>
    <w:rsid w:val="008E229E"/>
    <w:rsid w:val="008E3E83"/>
    <w:rsid w:val="008E4DC8"/>
    <w:rsid w:val="008F0A8F"/>
    <w:rsid w:val="008F1E9B"/>
    <w:rsid w:val="008F2EAC"/>
    <w:rsid w:val="008F2FA6"/>
    <w:rsid w:val="008F5DBE"/>
    <w:rsid w:val="009006AF"/>
    <w:rsid w:val="00904B32"/>
    <w:rsid w:val="00905AC7"/>
    <w:rsid w:val="00907D96"/>
    <w:rsid w:val="00910CDB"/>
    <w:rsid w:val="00911A18"/>
    <w:rsid w:val="0091469A"/>
    <w:rsid w:val="00914A1B"/>
    <w:rsid w:val="00922BAE"/>
    <w:rsid w:val="00924365"/>
    <w:rsid w:val="0092471E"/>
    <w:rsid w:val="00925472"/>
    <w:rsid w:val="00925DCC"/>
    <w:rsid w:val="00926BB7"/>
    <w:rsid w:val="00930731"/>
    <w:rsid w:val="00931977"/>
    <w:rsid w:val="009326C5"/>
    <w:rsid w:val="009358ED"/>
    <w:rsid w:val="00936669"/>
    <w:rsid w:val="00942383"/>
    <w:rsid w:val="0094282E"/>
    <w:rsid w:val="00944154"/>
    <w:rsid w:val="009441E7"/>
    <w:rsid w:val="00946CA8"/>
    <w:rsid w:val="009473FD"/>
    <w:rsid w:val="00947FB7"/>
    <w:rsid w:val="00950533"/>
    <w:rsid w:val="00951A2C"/>
    <w:rsid w:val="009522A8"/>
    <w:rsid w:val="009545BB"/>
    <w:rsid w:val="00955266"/>
    <w:rsid w:val="009561B5"/>
    <w:rsid w:val="00957540"/>
    <w:rsid w:val="009611F6"/>
    <w:rsid w:val="009638D1"/>
    <w:rsid w:val="00964B58"/>
    <w:rsid w:val="00964E25"/>
    <w:rsid w:val="009651B3"/>
    <w:rsid w:val="0096701A"/>
    <w:rsid w:val="009672DA"/>
    <w:rsid w:val="00970BE8"/>
    <w:rsid w:val="0097228D"/>
    <w:rsid w:val="009724BF"/>
    <w:rsid w:val="00972BF6"/>
    <w:rsid w:val="009744E7"/>
    <w:rsid w:val="00977997"/>
    <w:rsid w:val="00977EAF"/>
    <w:rsid w:val="00981678"/>
    <w:rsid w:val="00981BC6"/>
    <w:rsid w:val="00983541"/>
    <w:rsid w:val="00983821"/>
    <w:rsid w:val="0099088C"/>
    <w:rsid w:val="00993834"/>
    <w:rsid w:val="00996699"/>
    <w:rsid w:val="009A19C4"/>
    <w:rsid w:val="009A2289"/>
    <w:rsid w:val="009A42E3"/>
    <w:rsid w:val="009A6AAF"/>
    <w:rsid w:val="009B0AE5"/>
    <w:rsid w:val="009B3069"/>
    <w:rsid w:val="009B4442"/>
    <w:rsid w:val="009C0C80"/>
    <w:rsid w:val="009C2E12"/>
    <w:rsid w:val="009C3D0F"/>
    <w:rsid w:val="009C4EB1"/>
    <w:rsid w:val="009D0799"/>
    <w:rsid w:val="009D175B"/>
    <w:rsid w:val="009D2184"/>
    <w:rsid w:val="009D2EA9"/>
    <w:rsid w:val="009D3A84"/>
    <w:rsid w:val="009D4D95"/>
    <w:rsid w:val="009D5E69"/>
    <w:rsid w:val="009D6B79"/>
    <w:rsid w:val="009D757A"/>
    <w:rsid w:val="009D7FDB"/>
    <w:rsid w:val="009E0008"/>
    <w:rsid w:val="009E43C1"/>
    <w:rsid w:val="009E4FF8"/>
    <w:rsid w:val="009E510C"/>
    <w:rsid w:val="009E53D2"/>
    <w:rsid w:val="009F042A"/>
    <w:rsid w:val="009F090F"/>
    <w:rsid w:val="009F1D4D"/>
    <w:rsid w:val="009F2D8D"/>
    <w:rsid w:val="009F454E"/>
    <w:rsid w:val="009F45B4"/>
    <w:rsid w:val="009F5C51"/>
    <w:rsid w:val="009F7582"/>
    <w:rsid w:val="00A00340"/>
    <w:rsid w:val="00A01518"/>
    <w:rsid w:val="00A01E34"/>
    <w:rsid w:val="00A02BBC"/>
    <w:rsid w:val="00A0399B"/>
    <w:rsid w:val="00A04406"/>
    <w:rsid w:val="00A0505A"/>
    <w:rsid w:val="00A06210"/>
    <w:rsid w:val="00A07C7D"/>
    <w:rsid w:val="00A10E85"/>
    <w:rsid w:val="00A10F9B"/>
    <w:rsid w:val="00A111EC"/>
    <w:rsid w:val="00A1198A"/>
    <w:rsid w:val="00A12326"/>
    <w:rsid w:val="00A1259D"/>
    <w:rsid w:val="00A13490"/>
    <w:rsid w:val="00A14096"/>
    <w:rsid w:val="00A146C4"/>
    <w:rsid w:val="00A171F9"/>
    <w:rsid w:val="00A17A72"/>
    <w:rsid w:val="00A2177B"/>
    <w:rsid w:val="00A23206"/>
    <w:rsid w:val="00A25780"/>
    <w:rsid w:val="00A30A74"/>
    <w:rsid w:val="00A32223"/>
    <w:rsid w:val="00A32358"/>
    <w:rsid w:val="00A3238B"/>
    <w:rsid w:val="00A32F71"/>
    <w:rsid w:val="00A33208"/>
    <w:rsid w:val="00A334A8"/>
    <w:rsid w:val="00A34353"/>
    <w:rsid w:val="00A365A9"/>
    <w:rsid w:val="00A367BC"/>
    <w:rsid w:val="00A37D3E"/>
    <w:rsid w:val="00A4082D"/>
    <w:rsid w:val="00A4231F"/>
    <w:rsid w:val="00A42D86"/>
    <w:rsid w:val="00A443BE"/>
    <w:rsid w:val="00A4761B"/>
    <w:rsid w:val="00A50C99"/>
    <w:rsid w:val="00A5428F"/>
    <w:rsid w:val="00A572CA"/>
    <w:rsid w:val="00A57B6E"/>
    <w:rsid w:val="00A633E3"/>
    <w:rsid w:val="00A6408D"/>
    <w:rsid w:val="00A6465F"/>
    <w:rsid w:val="00A64E46"/>
    <w:rsid w:val="00A67D84"/>
    <w:rsid w:val="00A70B1E"/>
    <w:rsid w:val="00A70D62"/>
    <w:rsid w:val="00A7181D"/>
    <w:rsid w:val="00A71E0F"/>
    <w:rsid w:val="00A7307E"/>
    <w:rsid w:val="00A734C6"/>
    <w:rsid w:val="00A73833"/>
    <w:rsid w:val="00A7385B"/>
    <w:rsid w:val="00A759A2"/>
    <w:rsid w:val="00A768F2"/>
    <w:rsid w:val="00A7745A"/>
    <w:rsid w:val="00A8006D"/>
    <w:rsid w:val="00A8044C"/>
    <w:rsid w:val="00A808D0"/>
    <w:rsid w:val="00A81FB1"/>
    <w:rsid w:val="00A8265D"/>
    <w:rsid w:val="00A87A08"/>
    <w:rsid w:val="00A91B8D"/>
    <w:rsid w:val="00A93C71"/>
    <w:rsid w:val="00A93E9C"/>
    <w:rsid w:val="00A942DC"/>
    <w:rsid w:val="00A970E2"/>
    <w:rsid w:val="00AA17A8"/>
    <w:rsid w:val="00AA2090"/>
    <w:rsid w:val="00AA3095"/>
    <w:rsid w:val="00AA4674"/>
    <w:rsid w:val="00AB098B"/>
    <w:rsid w:val="00AB100E"/>
    <w:rsid w:val="00AB10B9"/>
    <w:rsid w:val="00AB2577"/>
    <w:rsid w:val="00AB308B"/>
    <w:rsid w:val="00AB3098"/>
    <w:rsid w:val="00AB4252"/>
    <w:rsid w:val="00AB5666"/>
    <w:rsid w:val="00AB62F9"/>
    <w:rsid w:val="00AB6B03"/>
    <w:rsid w:val="00AC2D0F"/>
    <w:rsid w:val="00AC7597"/>
    <w:rsid w:val="00AC7C6F"/>
    <w:rsid w:val="00AD3311"/>
    <w:rsid w:val="00AD36A9"/>
    <w:rsid w:val="00AD4EFA"/>
    <w:rsid w:val="00AD7046"/>
    <w:rsid w:val="00AE0358"/>
    <w:rsid w:val="00AE0C15"/>
    <w:rsid w:val="00AE19DE"/>
    <w:rsid w:val="00AE1BC4"/>
    <w:rsid w:val="00AE35AF"/>
    <w:rsid w:val="00AE696F"/>
    <w:rsid w:val="00AF0447"/>
    <w:rsid w:val="00AF0D31"/>
    <w:rsid w:val="00AF1E8E"/>
    <w:rsid w:val="00AF2227"/>
    <w:rsid w:val="00AF33B5"/>
    <w:rsid w:val="00AF4AA9"/>
    <w:rsid w:val="00AF4B7E"/>
    <w:rsid w:val="00AF7183"/>
    <w:rsid w:val="00B03F67"/>
    <w:rsid w:val="00B04668"/>
    <w:rsid w:val="00B04762"/>
    <w:rsid w:val="00B05DD4"/>
    <w:rsid w:val="00B06147"/>
    <w:rsid w:val="00B07064"/>
    <w:rsid w:val="00B16AA7"/>
    <w:rsid w:val="00B16D26"/>
    <w:rsid w:val="00B202DF"/>
    <w:rsid w:val="00B2034E"/>
    <w:rsid w:val="00B213DA"/>
    <w:rsid w:val="00B2386E"/>
    <w:rsid w:val="00B2500C"/>
    <w:rsid w:val="00B25249"/>
    <w:rsid w:val="00B30017"/>
    <w:rsid w:val="00B30FC4"/>
    <w:rsid w:val="00B31AE5"/>
    <w:rsid w:val="00B3459C"/>
    <w:rsid w:val="00B354C5"/>
    <w:rsid w:val="00B45060"/>
    <w:rsid w:val="00B450D8"/>
    <w:rsid w:val="00B45689"/>
    <w:rsid w:val="00B471C7"/>
    <w:rsid w:val="00B475CD"/>
    <w:rsid w:val="00B47BB6"/>
    <w:rsid w:val="00B47CF9"/>
    <w:rsid w:val="00B5021F"/>
    <w:rsid w:val="00B50864"/>
    <w:rsid w:val="00B50D89"/>
    <w:rsid w:val="00B521C9"/>
    <w:rsid w:val="00B53689"/>
    <w:rsid w:val="00B56384"/>
    <w:rsid w:val="00B575D8"/>
    <w:rsid w:val="00B64361"/>
    <w:rsid w:val="00B65709"/>
    <w:rsid w:val="00B6694D"/>
    <w:rsid w:val="00B672DA"/>
    <w:rsid w:val="00B70271"/>
    <w:rsid w:val="00B70B52"/>
    <w:rsid w:val="00B71CF7"/>
    <w:rsid w:val="00B763FE"/>
    <w:rsid w:val="00B80A0C"/>
    <w:rsid w:val="00B8109B"/>
    <w:rsid w:val="00B82260"/>
    <w:rsid w:val="00B8361F"/>
    <w:rsid w:val="00B91F53"/>
    <w:rsid w:val="00B92DBC"/>
    <w:rsid w:val="00B92E04"/>
    <w:rsid w:val="00B935B7"/>
    <w:rsid w:val="00B94E2C"/>
    <w:rsid w:val="00B9627A"/>
    <w:rsid w:val="00B9694D"/>
    <w:rsid w:val="00B97B3F"/>
    <w:rsid w:val="00B97E0B"/>
    <w:rsid w:val="00BA12ED"/>
    <w:rsid w:val="00BA2BAF"/>
    <w:rsid w:val="00BA3093"/>
    <w:rsid w:val="00BA35A8"/>
    <w:rsid w:val="00BA43E9"/>
    <w:rsid w:val="00BA4497"/>
    <w:rsid w:val="00BA6DE4"/>
    <w:rsid w:val="00BB03F2"/>
    <w:rsid w:val="00BB07E4"/>
    <w:rsid w:val="00BB180E"/>
    <w:rsid w:val="00BB3041"/>
    <w:rsid w:val="00BB3BFD"/>
    <w:rsid w:val="00BB3CD6"/>
    <w:rsid w:val="00BB405A"/>
    <w:rsid w:val="00BC3B91"/>
    <w:rsid w:val="00BC51C0"/>
    <w:rsid w:val="00BC5D32"/>
    <w:rsid w:val="00BC617C"/>
    <w:rsid w:val="00BC7EB7"/>
    <w:rsid w:val="00BD02B5"/>
    <w:rsid w:val="00BD0772"/>
    <w:rsid w:val="00BD2B8B"/>
    <w:rsid w:val="00BD3C05"/>
    <w:rsid w:val="00BD5132"/>
    <w:rsid w:val="00BD5CBA"/>
    <w:rsid w:val="00BD5D23"/>
    <w:rsid w:val="00BD5D2A"/>
    <w:rsid w:val="00BE06B6"/>
    <w:rsid w:val="00BE0C3E"/>
    <w:rsid w:val="00BE17C7"/>
    <w:rsid w:val="00BE2466"/>
    <w:rsid w:val="00BE4FAA"/>
    <w:rsid w:val="00BE5609"/>
    <w:rsid w:val="00BE6837"/>
    <w:rsid w:val="00BE6B6B"/>
    <w:rsid w:val="00BE7247"/>
    <w:rsid w:val="00BE76AF"/>
    <w:rsid w:val="00BF54F8"/>
    <w:rsid w:val="00BF601D"/>
    <w:rsid w:val="00BF70EF"/>
    <w:rsid w:val="00C001C5"/>
    <w:rsid w:val="00C02DC7"/>
    <w:rsid w:val="00C033E5"/>
    <w:rsid w:val="00C0506D"/>
    <w:rsid w:val="00C05B2F"/>
    <w:rsid w:val="00C062AA"/>
    <w:rsid w:val="00C07156"/>
    <w:rsid w:val="00C111AD"/>
    <w:rsid w:val="00C1484E"/>
    <w:rsid w:val="00C15DE1"/>
    <w:rsid w:val="00C17FA8"/>
    <w:rsid w:val="00C21F97"/>
    <w:rsid w:val="00C220D1"/>
    <w:rsid w:val="00C222EB"/>
    <w:rsid w:val="00C224A8"/>
    <w:rsid w:val="00C23802"/>
    <w:rsid w:val="00C24AF0"/>
    <w:rsid w:val="00C24F89"/>
    <w:rsid w:val="00C256C7"/>
    <w:rsid w:val="00C2586E"/>
    <w:rsid w:val="00C3040E"/>
    <w:rsid w:val="00C31A29"/>
    <w:rsid w:val="00C33053"/>
    <w:rsid w:val="00C3320E"/>
    <w:rsid w:val="00C33D75"/>
    <w:rsid w:val="00C360EE"/>
    <w:rsid w:val="00C37DB7"/>
    <w:rsid w:val="00C37E6E"/>
    <w:rsid w:val="00C4276A"/>
    <w:rsid w:val="00C429D4"/>
    <w:rsid w:val="00C42C7B"/>
    <w:rsid w:val="00C44B04"/>
    <w:rsid w:val="00C45383"/>
    <w:rsid w:val="00C46F2F"/>
    <w:rsid w:val="00C47C90"/>
    <w:rsid w:val="00C509C3"/>
    <w:rsid w:val="00C51338"/>
    <w:rsid w:val="00C54358"/>
    <w:rsid w:val="00C5478D"/>
    <w:rsid w:val="00C56EEC"/>
    <w:rsid w:val="00C60449"/>
    <w:rsid w:val="00C634E4"/>
    <w:rsid w:val="00C6683D"/>
    <w:rsid w:val="00C66FE4"/>
    <w:rsid w:val="00C710CB"/>
    <w:rsid w:val="00C73900"/>
    <w:rsid w:val="00C73E7A"/>
    <w:rsid w:val="00C74FC7"/>
    <w:rsid w:val="00C77BDC"/>
    <w:rsid w:val="00C80250"/>
    <w:rsid w:val="00C82C8D"/>
    <w:rsid w:val="00C8471F"/>
    <w:rsid w:val="00C85474"/>
    <w:rsid w:val="00C8652C"/>
    <w:rsid w:val="00C87718"/>
    <w:rsid w:val="00C93230"/>
    <w:rsid w:val="00C95CF3"/>
    <w:rsid w:val="00C9670B"/>
    <w:rsid w:val="00CA18C9"/>
    <w:rsid w:val="00CA32ED"/>
    <w:rsid w:val="00CA38E0"/>
    <w:rsid w:val="00CA3B55"/>
    <w:rsid w:val="00CA3F1F"/>
    <w:rsid w:val="00CA4C42"/>
    <w:rsid w:val="00CA6ADF"/>
    <w:rsid w:val="00CA7177"/>
    <w:rsid w:val="00CB0A8B"/>
    <w:rsid w:val="00CB1A44"/>
    <w:rsid w:val="00CB452A"/>
    <w:rsid w:val="00CB6701"/>
    <w:rsid w:val="00CB7F19"/>
    <w:rsid w:val="00CC161F"/>
    <w:rsid w:val="00CC4F8B"/>
    <w:rsid w:val="00CC6372"/>
    <w:rsid w:val="00CD15F6"/>
    <w:rsid w:val="00CD27FA"/>
    <w:rsid w:val="00CD4255"/>
    <w:rsid w:val="00CD4AB3"/>
    <w:rsid w:val="00CD510C"/>
    <w:rsid w:val="00CD7376"/>
    <w:rsid w:val="00CD78DC"/>
    <w:rsid w:val="00CE03F5"/>
    <w:rsid w:val="00CF155D"/>
    <w:rsid w:val="00CF21E3"/>
    <w:rsid w:val="00CF32BA"/>
    <w:rsid w:val="00CF4C32"/>
    <w:rsid w:val="00CF5E98"/>
    <w:rsid w:val="00D012A0"/>
    <w:rsid w:val="00D01D7E"/>
    <w:rsid w:val="00D0208B"/>
    <w:rsid w:val="00D02CAD"/>
    <w:rsid w:val="00D03124"/>
    <w:rsid w:val="00D062BC"/>
    <w:rsid w:val="00D06BB6"/>
    <w:rsid w:val="00D07884"/>
    <w:rsid w:val="00D1162B"/>
    <w:rsid w:val="00D128E1"/>
    <w:rsid w:val="00D140DD"/>
    <w:rsid w:val="00D162E2"/>
    <w:rsid w:val="00D16F61"/>
    <w:rsid w:val="00D1704F"/>
    <w:rsid w:val="00D201A9"/>
    <w:rsid w:val="00D20D19"/>
    <w:rsid w:val="00D21ACE"/>
    <w:rsid w:val="00D23026"/>
    <w:rsid w:val="00D237DC"/>
    <w:rsid w:val="00D23A63"/>
    <w:rsid w:val="00D23CC6"/>
    <w:rsid w:val="00D250F1"/>
    <w:rsid w:val="00D2577F"/>
    <w:rsid w:val="00D25828"/>
    <w:rsid w:val="00D27253"/>
    <w:rsid w:val="00D30593"/>
    <w:rsid w:val="00D30785"/>
    <w:rsid w:val="00D325B8"/>
    <w:rsid w:val="00D32E0E"/>
    <w:rsid w:val="00D33A27"/>
    <w:rsid w:val="00D33BBB"/>
    <w:rsid w:val="00D3569F"/>
    <w:rsid w:val="00D357B5"/>
    <w:rsid w:val="00D40F74"/>
    <w:rsid w:val="00D41FB3"/>
    <w:rsid w:val="00D44DCD"/>
    <w:rsid w:val="00D44DED"/>
    <w:rsid w:val="00D452AA"/>
    <w:rsid w:val="00D452B5"/>
    <w:rsid w:val="00D45E2F"/>
    <w:rsid w:val="00D52EA1"/>
    <w:rsid w:val="00D5363A"/>
    <w:rsid w:val="00D55747"/>
    <w:rsid w:val="00D56F9F"/>
    <w:rsid w:val="00D60356"/>
    <w:rsid w:val="00D62014"/>
    <w:rsid w:val="00D63CF6"/>
    <w:rsid w:val="00D644A4"/>
    <w:rsid w:val="00D65893"/>
    <w:rsid w:val="00D66746"/>
    <w:rsid w:val="00D66BCF"/>
    <w:rsid w:val="00D67015"/>
    <w:rsid w:val="00D67673"/>
    <w:rsid w:val="00D71BEB"/>
    <w:rsid w:val="00D72B42"/>
    <w:rsid w:val="00D73E0B"/>
    <w:rsid w:val="00D74138"/>
    <w:rsid w:val="00D751C2"/>
    <w:rsid w:val="00D75C02"/>
    <w:rsid w:val="00D7786E"/>
    <w:rsid w:val="00D804E5"/>
    <w:rsid w:val="00D80B54"/>
    <w:rsid w:val="00D847A8"/>
    <w:rsid w:val="00D8732B"/>
    <w:rsid w:val="00D90102"/>
    <w:rsid w:val="00D908FD"/>
    <w:rsid w:val="00D90BF3"/>
    <w:rsid w:val="00D917CE"/>
    <w:rsid w:val="00D9367A"/>
    <w:rsid w:val="00D93739"/>
    <w:rsid w:val="00D95688"/>
    <w:rsid w:val="00D96D99"/>
    <w:rsid w:val="00DA070F"/>
    <w:rsid w:val="00DA19B2"/>
    <w:rsid w:val="00DA29AA"/>
    <w:rsid w:val="00DA6C46"/>
    <w:rsid w:val="00DA6E31"/>
    <w:rsid w:val="00DA7C6C"/>
    <w:rsid w:val="00DB00B7"/>
    <w:rsid w:val="00DB11D0"/>
    <w:rsid w:val="00DB1D9B"/>
    <w:rsid w:val="00DB2DFC"/>
    <w:rsid w:val="00DB7E66"/>
    <w:rsid w:val="00DC0107"/>
    <w:rsid w:val="00DC26DC"/>
    <w:rsid w:val="00DC4795"/>
    <w:rsid w:val="00DC6651"/>
    <w:rsid w:val="00DC762D"/>
    <w:rsid w:val="00DC794A"/>
    <w:rsid w:val="00DD13D5"/>
    <w:rsid w:val="00DD3A8E"/>
    <w:rsid w:val="00DD3ACB"/>
    <w:rsid w:val="00DD44EB"/>
    <w:rsid w:val="00DD4A67"/>
    <w:rsid w:val="00DD54BD"/>
    <w:rsid w:val="00DD616B"/>
    <w:rsid w:val="00DD7384"/>
    <w:rsid w:val="00DD73CE"/>
    <w:rsid w:val="00DE2A40"/>
    <w:rsid w:val="00DF0066"/>
    <w:rsid w:val="00DF3DBD"/>
    <w:rsid w:val="00DF3E7B"/>
    <w:rsid w:val="00DF620A"/>
    <w:rsid w:val="00DF657A"/>
    <w:rsid w:val="00DF6756"/>
    <w:rsid w:val="00DF738D"/>
    <w:rsid w:val="00DF7E66"/>
    <w:rsid w:val="00E00D57"/>
    <w:rsid w:val="00E03BB9"/>
    <w:rsid w:val="00E041CC"/>
    <w:rsid w:val="00E0562C"/>
    <w:rsid w:val="00E06BB0"/>
    <w:rsid w:val="00E06BB3"/>
    <w:rsid w:val="00E07941"/>
    <w:rsid w:val="00E07BAC"/>
    <w:rsid w:val="00E1016B"/>
    <w:rsid w:val="00E12C92"/>
    <w:rsid w:val="00E132E6"/>
    <w:rsid w:val="00E13358"/>
    <w:rsid w:val="00E1475E"/>
    <w:rsid w:val="00E20112"/>
    <w:rsid w:val="00E20527"/>
    <w:rsid w:val="00E20E92"/>
    <w:rsid w:val="00E22803"/>
    <w:rsid w:val="00E260DC"/>
    <w:rsid w:val="00E26455"/>
    <w:rsid w:val="00E27C9A"/>
    <w:rsid w:val="00E27DD4"/>
    <w:rsid w:val="00E30366"/>
    <w:rsid w:val="00E31279"/>
    <w:rsid w:val="00E3444C"/>
    <w:rsid w:val="00E35658"/>
    <w:rsid w:val="00E37FA8"/>
    <w:rsid w:val="00E41872"/>
    <w:rsid w:val="00E42A62"/>
    <w:rsid w:val="00E42BF2"/>
    <w:rsid w:val="00E4427F"/>
    <w:rsid w:val="00E45D95"/>
    <w:rsid w:val="00E4607C"/>
    <w:rsid w:val="00E46528"/>
    <w:rsid w:val="00E474F0"/>
    <w:rsid w:val="00E50713"/>
    <w:rsid w:val="00E51869"/>
    <w:rsid w:val="00E5225E"/>
    <w:rsid w:val="00E524FF"/>
    <w:rsid w:val="00E52CBA"/>
    <w:rsid w:val="00E52D23"/>
    <w:rsid w:val="00E5415F"/>
    <w:rsid w:val="00E5537E"/>
    <w:rsid w:val="00E6143F"/>
    <w:rsid w:val="00E61E10"/>
    <w:rsid w:val="00E62770"/>
    <w:rsid w:val="00E62D4B"/>
    <w:rsid w:val="00E640A2"/>
    <w:rsid w:val="00E64D6B"/>
    <w:rsid w:val="00E72A47"/>
    <w:rsid w:val="00E73BAB"/>
    <w:rsid w:val="00E74409"/>
    <w:rsid w:val="00E74BB8"/>
    <w:rsid w:val="00E7690F"/>
    <w:rsid w:val="00E80578"/>
    <w:rsid w:val="00E81BB5"/>
    <w:rsid w:val="00E85688"/>
    <w:rsid w:val="00E85E33"/>
    <w:rsid w:val="00E86544"/>
    <w:rsid w:val="00E9050A"/>
    <w:rsid w:val="00E93ED5"/>
    <w:rsid w:val="00E96016"/>
    <w:rsid w:val="00E969DF"/>
    <w:rsid w:val="00E9734C"/>
    <w:rsid w:val="00EA2454"/>
    <w:rsid w:val="00EA2843"/>
    <w:rsid w:val="00EA3E1C"/>
    <w:rsid w:val="00EA3F33"/>
    <w:rsid w:val="00EA45D1"/>
    <w:rsid w:val="00EA5D47"/>
    <w:rsid w:val="00EA6B4A"/>
    <w:rsid w:val="00EA76D6"/>
    <w:rsid w:val="00EB054E"/>
    <w:rsid w:val="00EB0CFE"/>
    <w:rsid w:val="00EB1200"/>
    <w:rsid w:val="00EB2205"/>
    <w:rsid w:val="00EB2530"/>
    <w:rsid w:val="00EB2A54"/>
    <w:rsid w:val="00EB3A1E"/>
    <w:rsid w:val="00EB3C38"/>
    <w:rsid w:val="00EB5922"/>
    <w:rsid w:val="00EB6A1D"/>
    <w:rsid w:val="00EC079F"/>
    <w:rsid w:val="00EC49F4"/>
    <w:rsid w:val="00EC6EAA"/>
    <w:rsid w:val="00EC72F0"/>
    <w:rsid w:val="00ED005A"/>
    <w:rsid w:val="00ED0DA4"/>
    <w:rsid w:val="00ED40A0"/>
    <w:rsid w:val="00ED4875"/>
    <w:rsid w:val="00ED4E37"/>
    <w:rsid w:val="00ED5569"/>
    <w:rsid w:val="00EE2514"/>
    <w:rsid w:val="00EE3DA2"/>
    <w:rsid w:val="00EE7F05"/>
    <w:rsid w:val="00EF064C"/>
    <w:rsid w:val="00EF3C34"/>
    <w:rsid w:val="00EF3CD3"/>
    <w:rsid w:val="00EF42CE"/>
    <w:rsid w:val="00EF6BE3"/>
    <w:rsid w:val="00F00367"/>
    <w:rsid w:val="00F00E37"/>
    <w:rsid w:val="00F02941"/>
    <w:rsid w:val="00F02EB2"/>
    <w:rsid w:val="00F049D5"/>
    <w:rsid w:val="00F06B1D"/>
    <w:rsid w:val="00F06D91"/>
    <w:rsid w:val="00F0743D"/>
    <w:rsid w:val="00F0749D"/>
    <w:rsid w:val="00F0799E"/>
    <w:rsid w:val="00F11291"/>
    <w:rsid w:val="00F124FF"/>
    <w:rsid w:val="00F167DF"/>
    <w:rsid w:val="00F2085B"/>
    <w:rsid w:val="00F2110E"/>
    <w:rsid w:val="00F23BBF"/>
    <w:rsid w:val="00F24A08"/>
    <w:rsid w:val="00F24EA2"/>
    <w:rsid w:val="00F25481"/>
    <w:rsid w:val="00F264AD"/>
    <w:rsid w:val="00F268DF"/>
    <w:rsid w:val="00F3030D"/>
    <w:rsid w:val="00F312CE"/>
    <w:rsid w:val="00F32BAC"/>
    <w:rsid w:val="00F336F6"/>
    <w:rsid w:val="00F3640B"/>
    <w:rsid w:val="00F37004"/>
    <w:rsid w:val="00F3788F"/>
    <w:rsid w:val="00F40988"/>
    <w:rsid w:val="00F40A51"/>
    <w:rsid w:val="00F427F1"/>
    <w:rsid w:val="00F47759"/>
    <w:rsid w:val="00F516F9"/>
    <w:rsid w:val="00F51E07"/>
    <w:rsid w:val="00F53C1D"/>
    <w:rsid w:val="00F5520C"/>
    <w:rsid w:val="00F55E29"/>
    <w:rsid w:val="00F573AB"/>
    <w:rsid w:val="00F63551"/>
    <w:rsid w:val="00F640DD"/>
    <w:rsid w:val="00F64D06"/>
    <w:rsid w:val="00F660CA"/>
    <w:rsid w:val="00F66650"/>
    <w:rsid w:val="00F67F09"/>
    <w:rsid w:val="00F72DE4"/>
    <w:rsid w:val="00F7455D"/>
    <w:rsid w:val="00F8228E"/>
    <w:rsid w:val="00F82E4F"/>
    <w:rsid w:val="00F85072"/>
    <w:rsid w:val="00F86FD7"/>
    <w:rsid w:val="00F9076C"/>
    <w:rsid w:val="00F90FE3"/>
    <w:rsid w:val="00F92E29"/>
    <w:rsid w:val="00F9359C"/>
    <w:rsid w:val="00F93998"/>
    <w:rsid w:val="00F93AB7"/>
    <w:rsid w:val="00F9580D"/>
    <w:rsid w:val="00F96760"/>
    <w:rsid w:val="00F97EBC"/>
    <w:rsid w:val="00FA1048"/>
    <w:rsid w:val="00FA277A"/>
    <w:rsid w:val="00FA48C8"/>
    <w:rsid w:val="00FA59E0"/>
    <w:rsid w:val="00FA61B9"/>
    <w:rsid w:val="00FA6563"/>
    <w:rsid w:val="00FB1477"/>
    <w:rsid w:val="00FB329D"/>
    <w:rsid w:val="00FB343C"/>
    <w:rsid w:val="00FB4276"/>
    <w:rsid w:val="00FB4AC3"/>
    <w:rsid w:val="00FB5D53"/>
    <w:rsid w:val="00FC0040"/>
    <w:rsid w:val="00FC22A5"/>
    <w:rsid w:val="00FC5028"/>
    <w:rsid w:val="00FC650F"/>
    <w:rsid w:val="00FD0A06"/>
    <w:rsid w:val="00FD22CC"/>
    <w:rsid w:val="00FD2977"/>
    <w:rsid w:val="00FD3F1E"/>
    <w:rsid w:val="00FD55AA"/>
    <w:rsid w:val="00FD746C"/>
    <w:rsid w:val="00FE0B6A"/>
    <w:rsid w:val="00FE3F47"/>
    <w:rsid w:val="00FE5006"/>
    <w:rsid w:val="00FF1CB3"/>
    <w:rsid w:val="00FF3322"/>
    <w:rsid w:val="00FF3CA4"/>
    <w:rsid w:val="00FF681F"/>
    <w:rsid w:val="00FF6E5F"/>
    <w:rsid w:val="011A80EF"/>
    <w:rsid w:val="01A4FA90"/>
    <w:rsid w:val="01EE53C6"/>
    <w:rsid w:val="0207A5BC"/>
    <w:rsid w:val="025F846C"/>
    <w:rsid w:val="0261CB57"/>
    <w:rsid w:val="0262A767"/>
    <w:rsid w:val="0337B46A"/>
    <w:rsid w:val="04AF2CB4"/>
    <w:rsid w:val="0704AED2"/>
    <w:rsid w:val="079125D9"/>
    <w:rsid w:val="07E58BC9"/>
    <w:rsid w:val="088327C4"/>
    <w:rsid w:val="08855B5F"/>
    <w:rsid w:val="08C0E491"/>
    <w:rsid w:val="09CA9C89"/>
    <w:rsid w:val="0CBAC47A"/>
    <w:rsid w:val="0D929C48"/>
    <w:rsid w:val="0DF6C313"/>
    <w:rsid w:val="0EBDF8A7"/>
    <w:rsid w:val="1044E01E"/>
    <w:rsid w:val="11801B2F"/>
    <w:rsid w:val="1189DE8B"/>
    <w:rsid w:val="1190ACF0"/>
    <w:rsid w:val="128A4EB2"/>
    <w:rsid w:val="137520E3"/>
    <w:rsid w:val="13AC6BF4"/>
    <w:rsid w:val="161C16D8"/>
    <w:rsid w:val="16AD42FB"/>
    <w:rsid w:val="182B829D"/>
    <w:rsid w:val="18B4C7C8"/>
    <w:rsid w:val="18C9E8CC"/>
    <w:rsid w:val="18DD6578"/>
    <w:rsid w:val="192E1119"/>
    <w:rsid w:val="197F420A"/>
    <w:rsid w:val="19F89A73"/>
    <w:rsid w:val="1A0DB7BC"/>
    <w:rsid w:val="1A2EC7B0"/>
    <w:rsid w:val="1A9F9961"/>
    <w:rsid w:val="1AC4176A"/>
    <w:rsid w:val="1B6F524F"/>
    <w:rsid w:val="1BFB7176"/>
    <w:rsid w:val="1C32760F"/>
    <w:rsid w:val="1CAEF62C"/>
    <w:rsid w:val="1D7FF8D3"/>
    <w:rsid w:val="1E036590"/>
    <w:rsid w:val="1E18F0B7"/>
    <w:rsid w:val="1F607742"/>
    <w:rsid w:val="205F5636"/>
    <w:rsid w:val="206F8F27"/>
    <w:rsid w:val="207DAE35"/>
    <w:rsid w:val="211CB26D"/>
    <w:rsid w:val="217F85EC"/>
    <w:rsid w:val="21AFEC3E"/>
    <w:rsid w:val="22B7995E"/>
    <w:rsid w:val="2348EDBA"/>
    <w:rsid w:val="237473C9"/>
    <w:rsid w:val="23DBCA5E"/>
    <w:rsid w:val="24E75914"/>
    <w:rsid w:val="251850E6"/>
    <w:rsid w:val="251E9046"/>
    <w:rsid w:val="256DAEA8"/>
    <w:rsid w:val="260E9EBD"/>
    <w:rsid w:val="2628948C"/>
    <w:rsid w:val="26806E9C"/>
    <w:rsid w:val="271680EC"/>
    <w:rsid w:val="274C64D7"/>
    <w:rsid w:val="276ECB49"/>
    <w:rsid w:val="27F13F67"/>
    <w:rsid w:val="297D3796"/>
    <w:rsid w:val="29F6F06C"/>
    <w:rsid w:val="2B488A68"/>
    <w:rsid w:val="2B592D05"/>
    <w:rsid w:val="2CE5B150"/>
    <w:rsid w:val="2D62A43F"/>
    <w:rsid w:val="2D69931D"/>
    <w:rsid w:val="2F4D5A9C"/>
    <w:rsid w:val="2FD05439"/>
    <w:rsid w:val="30850B07"/>
    <w:rsid w:val="30F9ABB7"/>
    <w:rsid w:val="3112DF8C"/>
    <w:rsid w:val="312C8BF6"/>
    <w:rsid w:val="31535064"/>
    <w:rsid w:val="3174A3FF"/>
    <w:rsid w:val="319B4A8C"/>
    <w:rsid w:val="323BC9CB"/>
    <w:rsid w:val="323FF81E"/>
    <w:rsid w:val="3315CC67"/>
    <w:rsid w:val="3424D11D"/>
    <w:rsid w:val="3446EE27"/>
    <w:rsid w:val="365A7DB8"/>
    <w:rsid w:val="3740DC3D"/>
    <w:rsid w:val="37612CDB"/>
    <w:rsid w:val="37B3F5AE"/>
    <w:rsid w:val="38D2E28D"/>
    <w:rsid w:val="3932AAC2"/>
    <w:rsid w:val="395DE888"/>
    <w:rsid w:val="39619523"/>
    <w:rsid w:val="396BD09A"/>
    <w:rsid w:val="397F0FAB"/>
    <w:rsid w:val="39FA50F6"/>
    <w:rsid w:val="3C03491C"/>
    <w:rsid w:val="3C094A3D"/>
    <w:rsid w:val="3C0DE8E0"/>
    <w:rsid w:val="3D03DC45"/>
    <w:rsid w:val="3D67294C"/>
    <w:rsid w:val="3D9DFCF7"/>
    <w:rsid w:val="3E12AAA6"/>
    <w:rsid w:val="4074DF9F"/>
    <w:rsid w:val="4093E3E6"/>
    <w:rsid w:val="4195398C"/>
    <w:rsid w:val="43E2C4D9"/>
    <w:rsid w:val="44C24501"/>
    <w:rsid w:val="452441FD"/>
    <w:rsid w:val="452595A5"/>
    <w:rsid w:val="454DEB00"/>
    <w:rsid w:val="4651F22E"/>
    <w:rsid w:val="46C60B2E"/>
    <w:rsid w:val="46C9B523"/>
    <w:rsid w:val="4865DE4C"/>
    <w:rsid w:val="48680476"/>
    <w:rsid w:val="489E103F"/>
    <w:rsid w:val="4979F022"/>
    <w:rsid w:val="49C31BD7"/>
    <w:rsid w:val="49C83BE3"/>
    <w:rsid w:val="49F9F9F6"/>
    <w:rsid w:val="4A338B8E"/>
    <w:rsid w:val="4BA64B50"/>
    <w:rsid w:val="4D8A1ED0"/>
    <w:rsid w:val="4E03D890"/>
    <w:rsid w:val="4E076D61"/>
    <w:rsid w:val="4E5478C0"/>
    <w:rsid w:val="4E5B72E5"/>
    <w:rsid w:val="4E730621"/>
    <w:rsid w:val="4ED4F4CE"/>
    <w:rsid w:val="4EF5EDB5"/>
    <w:rsid w:val="4FDC9197"/>
    <w:rsid w:val="51333207"/>
    <w:rsid w:val="51437517"/>
    <w:rsid w:val="51D5FC0D"/>
    <w:rsid w:val="53008E84"/>
    <w:rsid w:val="53DAB138"/>
    <w:rsid w:val="5410E242"/>
    <w:rsid w:val="541A179E"/>
    <w:rsid w:val="55702CB7"/>
    <w:rsid w:val="566A65E5"/>
    <w:rsid w:val="56C4BBAB"/>
    <w:rsid w:val="5712A1F5"/>
    <w:rsid w:val="59580449"/>
    <w:rsid w:val="5B6AAFA7"/>
    <w:rsid w:val="5C6A15D7"/>
    <w:rsid w:val="5C76D3F7"/>
    <w:rsid w:val="5CD86113"/>
    <w:rsid w:val="5D4E59BC"/>
    <w:rsid w:val="5DADDAD5"/>
    <w:rsid w:val="5DB1D52E"/>
    <w:rsid w:val="5E1A9DB9"/>
    <w:rsid w:val="5E9D5775"/>
    <w:rsid w:val="5EE0BB50"/>
    <w:rsid w:val="5EEA0889"/>
    <w:rsid w:val="5FEB2D29"/>
    <w:rsid w:val="6032CC5D"/>
    <w:rsid w:val="607B6DD3"/>
    <w:rsid w:val="60BC2B20"/>
    <w:rsid w:val="60C0FC4E"/>
    <w:rsid w:val="6141D2EF"/>
    <w:rsid w:val="6180FD05"/>
    <w:rsid w:val="61B447BA"/>
    <w:rsid w:val="62198A2C"/>
    <w:rsid w:val="62F0CEDA"/>
    <w:rsid w:val="63618EB1"/>
    <w:rsid w:val="639D9776"/>
    <w:rsid w:val="63BBC2E2"/>
    <w:rsid w:val="64676E71"/>
    <w:rsid w:val="651F4FAF"/>
    <w:rsid w:val="6589513E"/>
    <w:rsid w:val="66A6855A"/>
    <w:rsid w:val="6751C0CB"/>
    <w:rsid w:val="6771C7D1"/>
    <w:rsid w:val="67A63ADB"/>
    <w:rsid w:val="67B4FA4C"/>
    <w:rsid w:val="68826E8D"/>
    <w:rsid w:val="6A05B4ED"/>
    <w:rsid w:val="6A57C1CE"/>
    <w:rsid w:val="6A67A6A7"/>
    <w:rsid w:val="6B8ECB94"/>
    <w:rsid w:val="6C5F5B68"/>
    <w:rsid w:val="6D9EA283"/>
    <w:rsid w:val="6DC29792"/>
    <w:rsid w:val="6E03EF35"/>
    <w:rsid w:val="6EA35AF3"/>
    <w:rsid w:val="6EF5215B"/>
    <w:rsid w:val="7149710B"/>
    <w:rsid w:val="72307ADD"/>
    <w:rsid w:val="731A7562"/>
    <w:rsid w:val="7326E190"/>
    <w:rsid w:val="737288D1"/>
    <w:rsid w:val="73E42C94"/>
    <w:rsid w:val="73EBD209"/>
    <w:rsid w:val="74A59CB8"/>
    <w:rsid w:val="75DDD689"/>
    <w:rsid w:val="76802FEA"/>
    <w:rsid w:val="76C8395E"/>
    <w:rsid w:val="76E6E6D8"/>
    <w:rsid w:val="77365AB8"/>
    <w:rsid w:val="776519A2"/>
    <w:rsid w:val="779371E3"/>
    <w:rsid w:val="77D95DE9"/>
    <w:rsid w:val="77F35FDA"/>
    <w:rsid w:val="78507BE3"/>
    <w:rsid w:val="78653AEA"/>
    <w:rsid w:val="78716018"/>
    <w:rsid w:val="7929B0B0"/>
    <w:rsid w:val="79F4932C"/>
    <w:rsid w:val="7B79CB67"/>
    <w:rsid w:val="7BC92EB5"/>
    <w:rsid w:val="7BD53E9A"/>
    <w:rsid w:val="7BD9B27E"/>
    <w:rsid w:val="7C081005"/>
    <w:rsid w:val="7C30BDAF"/>
    <w:rsid w:val="7CA0B9BF"/>
    <w:rsid w:val="7DA58A9F"/>
    <w:rsid w:val="7DCC6076"/>
    <w:rsid w:val="7E00032F"/>
    <w:rsid w:val="7E76311D"/>
    <w:rsid w:val="7EF30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3A919"/>
  <w15:chartTrackingRefBased/>
  <w15:docId w15:val="{E808522F-2024-4F77-8144-54B454712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Normal Aegis"/>
    <w:qFormat/>
    <w:rsid w:val="00BE17C7"/>
    <w:pPr>
      <w:spacing w:line="360" w:lineRule="auto"/>
    </w:pPr>
    <w:rPr>
      <w:rFonts w:ascii="Microsoft Sans Serif" w:hAnsi="Microsoft Sans Serif"/>
      <w:sz w:val="20"/>
    </w:rPr>
  </w:style>
  <w:style w:type="paragraph" w:styleId="Heading1">
    <w:name w:val="heading 1"/>
    <w:aliases w:val="Heading 1 Aegis"/>
    <w:basedOn w:val="Normal"/>
    <w:next w:val="Normal"/>
    <w:link w:val="Heading1Char"/>
    <w:uiPriority w:val="9"/>
    <w:qFormat/>
    <w:rsid w:val="00255CC5"/>
    <w:pPr>
      <w:keepNext/>
      <w:keepLines/>
      <w:spacing w:before="240"/>
      <w:outlineLvl w:val="0"/>
    </w:pPr>
    <w:rPr>
      <w:rFonts w:eastAsiaTheme="majorEastAsia" w:cstheme="majorBidi"/>
      <w:color w:val="001489"/>
      <w:sz w:val="28"/>
      <w:szCs w:val="32"/>
    </w:rPr>
  </w:style>
  <w:style w:type="paragraph" w:styleId="Heading2">
    <w:name w:val="heading 2"/>
    <w:aliases w:val="Heading 2 Aegis"/>
    <w:basedOn w:val="Normal"/>
    <w:next w:val="Normal"/>
    <w:link w:val="Heading2Char"/>
    <w:uiPriority w:val="9"/>
    <w:unhideWhenUsed/>
    <w:qFormat/>
    <w:rsid w:val="00C45383"/>
    <w:pPr>
      <w:keepNext/>
      <w:keepLines/>
      <w:spacing w:before="40"/>
      <w:outlineLvl w:val="1"/>
    </w:pPr>
    <w:rPr>
      <w:rFonts w:eastAsiaTheme="majorEastAsia" w:cstheme="majorBidi"/>
      <w:color w:val="001489"/>
      <w:sz w:val="26"/>
      <w:szCs w:val="26"/>
    </w:rPr>
  </w:style>
  <w:style w:type="paragraph" w:styleId="Heading3">
    <w:name w:val="heading 3"/>
    <w:aliases w:val="Heading 3 Aegis"/>
    <w:basedOn w:val="Normal"/>
    <w:next w:val="Normal"/>
    <w:link w:val="Heading3Char"/>
    <w:autoRedefine/>
    <w:uiPriority w:val="9"/>
    <w:unhideWhenUsed/>
    <w:qFormat/>
    <w:rsid w:val="00C24F89"/>
    <w:pPr>
      <w:keepNext/>
      <w:keepLines/>
      <w:spacing w:before="40"/>
      <w:outlineLvl w:val="2"/>
    </w:pPr>
    <w:rPr>
      <w:rFonts w:eastAsiaTheme="majorEastAsia" w:cstheme="majorBidi"/>
      <w:b/>
      <w:color w:val="FFB500"/>
    </w:rPr>
  </w:style>
  <w:style w:type="paragraph" w:styleId="Heading4">
    <w:name w:val="heading 4"/>
    <w:aliases w:val="Heading 4 Aegis"/>
    <w:basedOn w:val="Normal"/>
    <w:next w:val="Normal"/>
    <w:link w:val="Heading4Char"/>
    <w:uiPriority w:val="9"/>
    <w:unhideWhenUsed/>
    <w:qFormat/>
    <w:rsid w:val="004840E6"/>
    <w:pPr>
      <w:keepNext/>
      <w:keepLines/>
      <w:spacing w:before="40"/>
      <w:outlineLvl w:val="3"/>
    </w:pPr>
    <w:rPr>
      <w:rFonts w:eastAsiaTheme="majorEastAsia" w:cstheme="majorBidi"/>
      <w:i/>
      <w:iCs/>
      <w:color w:val="001489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24F89"/>
    <w:pPr>
      <w:keepNext/>
      <w:keepLines/>
      <w:spacing w:before="40"/>
      <w:outlineLvl w:val="4"/>
    </w:pPr>
    <w:rPr>
      <w:rFonts w:ascii="Montserrat Light" w:hAnsi="Montserrat Light" w:eastAsiaTheme="majorEastAsia" w:cstheme="majorBidi"/>
      <w:color w:val="001489"/>
    </w:rPr>
  </w:style>
  <w:style w:type="paragraph" w:styleId="Heading6">
    <w:name w:val="heading 6"/>
    <w:aliases w:val="Heading 6 Aegis"/>
    <w:basedOn w:val="Normal"/>
    <w:next w:val="Normal"/>
    <w:link w:val="Heading6Char"/>
    <w:uiPriority w:val="9"/>
    <w:unhideWhenUsed/>
    <w:qFormat/>
    <w:rsid w:val="00C24F89"/>
    <w:pPr>
      <w:keepNext/>
      <w:keepLines/>
      <w:spacing w:before="40"/>
      <w:outlineLvl w:val="5"/>
    </w:pPr>
    <w:rPr>
      <w:rFonts w:eastAsiaTheme="majorEastAsia" w:cstheme="majorBidi"/>
      <w:b/>
      <w:color w:val="000000" w:themeColor="tex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0578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80578"/>
  </w:style>
  <w:style w:type="paragraph" w:styleId="Footer">
    <w:name w:val="footer"/>
    <w:basedOn w:val="Normal"/>
    <w:link w:val="FooterChar"/>
    <w:uiPriority w:val="99"/>
    <w:unhideWhenUsed/>
    <w:rsid w:val="00E8057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80578"/>
  </w:style>
  <w:style w:type="paragraph" w:styleId="ListParagraph">
    <w:name w:val="List Paragraph"/>
    <w:basedOn w:val="Normal"/>
    <w:uiPriority w:val="34"/>
    <w:qFormat/>
    <w:rsid w:val="00E80578"/>
    <w:pPr>
      <w:ind w:left="720"/>
      <w:contextualSpacing/>
    </w:pPr>
  </w:style>
  <w:style w:type="paragraph" w:styleId="NoSpacing">
    <w:name w:val="No Spacing"/>
    <w:aliases w:val="No Spacing Aegis"/>
    <w:uiPriority w:val="1"/>
    <w:qFormat/>
    <w:rsid w:val="00103036"/>
    <w:rPr>
      <w:rFonts w:ascii="Microsoft Sans Serif" w:hAnsi="Microsoft Sans Serif"/>
      <w:sz w:val="20"/>
    </w:rPr>
  </w:style>
  <w:style w:type="character" w:styleId="Heading1Char" w:customStyle="1">
    <w:name w:val="Heading 1 Char"/>
    <w:aliases w:val="Heading 1 Aegis Char"/>
    <w:basedOn w:val="DefaultParagraphFont"/>
    <w:link w:val="Heading1"/>
    <w:uiPriority w:val="9"/>
    <w:rsid w:val="00255CC5"/>
    <w:rPr>
      <w:rFonts w:ascii="Microsoft Sans Serif" w:hAnsi="Microsoft Sans Serif" w:eastAsiaTheme="majorEastAsia" w:cstheme="majorBidi"/>
      <w:color w:val="001489"/>
      <w:sz w:val="28"/>
      <w:szCs w:val="32"/>
    </w:rPr>
  </w:style>
  <w:style w:type="character" w:styleId="Heading2Char" w:customStyle="1">
    <w:name w:val="Heading 2 Char"/>
    <w:aliases w:val="Heading 2 Aegis Char"/>
    <w:basedOn w:val="DefaultParagraphFont"/>
    <w:link w:val="Heading2"/>
    <w:uiPriority w:val="9"/>
    <w:rsid w:val="00C45383"/>
    <w:rPr>
      <w:rFonts w:ascii="Microsoft Sans Serif" w:hAnsi="Microsoft Sans Serif" w:eastAsiaTheme="majorEastAsia" w:cstheme="majorBidi"/>
      <w:color w:val="001489"/>
      <w:sz w:val="26"/>
      <w:szCs w:val="26"/>
    </w:rPr>
  </w:style>
  <w:style w:type="character" w:styleId="Heading3Char" w:customStyle="1">
    <w:name w:val="Heading 3 Char"/>
    <w:aliases w:val="Heading 3 Aegis Char"/>
    <w:basedOn w:val="DefaultParagraphFont"/>
    <w:link w:val="Heading3"/>
    <w:uiPriority w:val="9"/>
    <w:rsid w:val="00C24F89"/>
    <w:rPr>
      <w:rFonts w:ascii="Montserrat Medium" w:hAnsi="Montserrat Medium" w:eastAsiaTheme="majorEastAsia" w:cstheme="majorBidi"/>
      <w:b/>
      <w:color w:val="FFB500"/>
    </w:rPr>
  </w:style>
  <w:style w:type="character" w:styleId="Heading4Char" w:customStyle="1">
    <w:name w:val="Heading 4 Char"/>
    <w:aliases w:val="Heading 4 Aegis Char"/>
    <w:basedOn w:val="DefaultParagraphFont"/>
    <w:link w:val="Heading4"/>
    <w:uiPriority w:val="9"/>
    <w:rsid w:val="004840E6"/>
    <w:rPr>
      <w:rFonts w:ascii="Microsoft Sans Serif" w:hAnsi="Microsoft Sans Serif" w:eastAsiaTheme="majorEastAsia" w:cstheme="majorBidi"/>
      <w:i/>
      <w:iCs/>
      <w:color w:val="001489"/>
      <w:sz w:val="20"/>
    </w:rPr>
  </w:style>
  <w:style w:type="character" w:styleId="Heading5Char" w:customStyle="1">
    <w:name w:val="Heading 5 Char"/>
    <w:basedOn w:val="DefaultParagraphFont"/>
    <w:link w:val="Heading5"/>
    <w:uiPriority w:val="9"/>
    <w:rsid w:val="00C24F89"/>
    <w:rPr>
      <w:rFonts w:ascii="Montserrat Light" w:hAnsi="Montserrat Light" w:eastAsiaTheme="majorEastAsia" w:cstheme="majorBidi"/>
      <w:color w:val="001489"/>
    </w:rPr>
  </w:style>
  <w:style w:type="character" w:styleId="Heading6Char" w:customStyle="1">
    <w:name w:val="Heading 6 Char"/>
    <w:aliases w:val="Heading 6 Aegis Char"/>
    <w:basedOn w:val="DefaultParagraphFont"/>
    <w:link w:val="Heading6"/>
    <w:uiPriority w:val="9"/>
    <w:rsid w:val="00C24F89"/>
    <w:rPr>
      <w:rFonts w:ascii="Montserrat" w:hAnsi="Montserrat" w:eastAsiaTheme="majorEastAsia" w:cstheme="majorBidi"/>
      <w:b/>
      <w:color w:val="000000" w:themeColor="text1"/>
    </w:rPr>
  </w:style>
  <w:style w:type="table" w:styleId="TableGrid">
    <w:name w:val="Table Grid"/>
    <w:basedOn w:val="TableNormal"/>
    <w:uiPriority w:val="59"/>
    <w:rsid w:val="00817C9E"/>
    <w:rPr>
      <w:sz w:val="22"/>
      <w:szCs w:val="22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FigureCaption" w:customStyle="1">
    <w:name w:val="Figure Caption"/>
    <w:basedOn w:val="Normal"/>
    <w:link w:val="FigureCaptionChar"/>
    <w:qFormat/>
    <w:rsid w:val="00817C9E"/>
    <w:pPr>
      <w:spacing w:after="160" w:line="259" w:lineRule="auto"/>
      <w:ind w:right="73"/>
      <w:jc w:val="center"/>
    </w:pPr>
    <w:rPr>
      <w:rFonts w:ascii="Segoe UI" w:hAnsi="Segoe UI" w:cs="Segoe UI" w:eastAsiaTheme="majorEastAsia"/>
      <w:b/>
      <w:bCs/>
      <w:i/>
      <w:iCs/>
      <w:color w:val="4F81BD"/>
      <w:sz w:val="16"/>
      <w:szCs w:val="16"/>
    </w:rPr>
  </w:style>
  <w:style w:type="character" w:styleId="FigureCaptionChar" w:customStyle="1">
    <w:name w:val="Figure Caption Char"/>
    <w:basedOn w:val="DefaultParagraphFont"/>
    <w:link w:val="FigureCaption"/>
    <w:rsid w:val="00817C9E"/>
    <w:rPr>
      <w:rFonts w:ascii="Segoe UI" w:hAnsi="Segoe UI" w:cs="Segoe UI" w:eastAsiaTheme="majorEastAsia"/>
      <w:b/>
      <w:bCs/>
      <w:i/>
      <w:iCs/>
      <w:color w:val="4F81BD"/>
      <w:sz w:val="16"/>
      <w:szCs w:val="16"/>
    </w:rPr>
  </w:style>
  <w:style w:type="table" w:styleId="GridTable1Light-Accent1">
    <w:name w:val="Grid Table 1 Light Accent 1"/>
    <w:basedOn w:val="TableNormal"/>
    <w:uiPriority w:val="46"/>
    <w:rsid w:val="00817C9E"/>
    <w:rPr>
      <w:sz w:val="22"/>
      <w:szCs w:val="22"/>
    </w:r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ommentText">
    <w:name w:val="annotation text"/>
    <w:basedOn w:val="Normal"/>
    <w:link w:val="CommentTextChar"/>
    <w:uiPriority w:val="99"/>
    <w:semiHidden/>
    <w:unhideWhenUsed/>
    <w:rsid w:val="00817C9E"/>
    <w:pPr>
      <w:spacing w:after="160"/>
    </w:pPr>
    <w:rPr>
      <w:rFonts w:asciiTheme="minorHAnsi" w:hAnsiTheme="minorHAnsi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817C9E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817C9E"/>
    <w:rPr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817C9E"/>
    <w:pPr>
      <w:spacing w:line="259" w:lineRule="auto"/>
      <w:outlineLvl w:val="9"/>
    </w:pPr>
    <w:rPr>
      <w:rFonts w:asciiTheme="majorHAnsi" w:hAnsiTheme="majorHAnsi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817C9E"/>
    <w:pPr>
      <w:spacing w:after="100" w:line="259" w:lineRule="auto"/>
    </w:pPr>
    <w:rPr>
      <w:rFonts w:asciiTheme="minorHAnsi" w:hAnsiTheme="minorHAnsi"/>
      <w:sz w:val="22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817C9E"/>
    <w:pPr>
      <w:spacing w:after="100" w:line="259" w:lineRule="auto"/>
      <w:ind w:left="220"/>
    </w:pPr>
    <w:rPr>
      <w:rFonts w:asciiTheme="minorHAnsi" w:hAnsiTheme="minorHAns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817C9E"/>
    <w:rPr>
      <w:color w:val="0563C1" w:themeColor="hyperlink"/>
      <w:u w:val="single"/>
    </w:rPr>
  </w:style>
  <w:style w:type="paragraph" w:styleId="paragraph" w:customStyle="1">
    <w:name w:val="paragraph"/>
    <w:basedOn w:val="Normal"/>
    <w:rsid w:val="00817C9E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character" w:styleId="normaltextrun" w:customStyle="1">
    <w:name w:val="normaltextrun"/>
    <w:basedOn w:val="DefaultParagraphFont"/>
    <w:rsid w:val="00817C9E"/>
  </w:style>
  <w:style w:type="character" w:styleId="eop" w:customStyle="1">
    <w:name w:val="eop"/>
    <w:basedOn w:val="DefaultParagraphFont"/>
    <w:rsid w:val="00817C9E"/>
  </w:style>
  <w:style w:type="paragraph" w:styleId="NormalWeb">
    <w:name w:val="Normal (Web)"/>
    <w:basedOn w:val="Normal"/>
    <w:uiPriority w:val="99"/>
    <w:semiHidden/>
    <w:unhideWhenUsed/>
    <w:rsid w:val="00817C9E"/>
    <w:pPr>
      <w:spacing w:after="160" w:line="259" w:lineRule="auto"/>
    </w:pPr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F53C1D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C3320E"/>
    <w:pPr>
      <w:spacing w:after="200"/>
    </w:pPr>
    <w:rPr>
      <w:i/>
      <w:iCs/>
      <w:color w:val="44546A" w:themeColor="text2"/>
      <w:sz w:val="18"/>
      <w:szCs w:val="18"/>
    </w:rPr>
  </w:style>
  <w:style w:type="character" w:styleId="wacimagecontainer" w:customStyle="1">
    <w:name w:val="wacimagecontainer"/>
    <w:basedOn w:val="DefaultParagraphFont"/>
    <w:rsid w:val="007A6B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2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7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4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61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54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03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3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4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8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77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8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52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96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8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5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96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5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8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2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3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7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4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6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04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9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50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7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78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3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43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3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8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54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4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9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0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9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8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9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30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7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image" Target="media/image2.png" Id="rId13" /><Relationship Type="http://schemas.openxmlformats.org/officeDocument/2006/relationships/footer" Target="footer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image" Target="media/image1.png" Id="rId12" /><Relationship Type="http://schemas.openxmlformats.org/officeDocument/2006/relationships/header" Target="header2.xml" Id="rId17" /><Relationship Type="http://schemas.openxmlformats.org/officeDocument/2006/relationships/customXml" Target="../customXml/item2.xml" Id="rId2" /><Relationship Type="http://schemas.openxmlformats.org/officeDocument/2006/relationships/footer" Target="footer1.xml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header" Target="header1.xml" Id="rId15" /><Relationship Type="http://schemas.openxmlformats.org/officeDocument/2006/relationships/endnotes" Target="endnotes.xml" Id="rId10" /><Relationship Type="http://schemas.openxmlformats.org/officeDocument/2006/relationships/fontTable" Target="fontTable.xml" Id="rId19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image" Target="media/image3.png" Id="rId14" /><Relationship Type="http://schemas.openxmlformats.org/officeDocument/2006/relationships/hyperlink" Target="mailto:eantico@consultaegis.com" TargetMode="External" Id="R9afead645da34723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gutierrez\Downloads\Updated%20Narrative%20Template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666C9425925F438490F329E047BC82" ma:contentTypeVersion="13" ma:contentTypeDescription="Create a new document." ma:contentTypeScope="" ma:versionID="da0b2b3e36aea2368611721f34045deb">
  <xsd:schema xmlns:xsd="http://www.w3.org/2001/XMLSchema" xmlns:xs="http://www.w3.org/2001/XMLSchema" xmlns:p="http://schemas.microsoft.com/office/2006/metadata/properties" xmlns:ns2="5f3fe63b-2fd3-4e27-b8b9-cdbb162c5c79" xmlns:ns3="69b3d63f-5449-40e8-8cf2-40415c38cfd3" targetNamespace="http://schemas.microsoft.com/office/2006/metadata/properties" ma:root="true" ma:fieldsID="5f9597418edfb6df844261c00a3adfd0" ns2:_="" ns3:_="">
    <xsd:import namespace="5f3fe63b-2fd3-4e27-b8b9-cdbb162c5c79"/>
    <xsd:import namespace="69b3d63f-5449-40e8-8cf2-40415c38cf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BillingMetadata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3fe63b-2fd3-4e27-b8b9-cdbb162c5c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83e97c1-cb8b-4106-a651-f60aec5e6c0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3d63f-5449-40e8-8cf2-40415c38cf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b6c98ce-832c-4c58-ac7d-11c2e8ebab14}" ma:internalName="TaxCatchAll" ma:showField="CatchAllData" ma:web="69b3d63f-5449-40e8-8cf2-40415c38cf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b3d63f-5449-40e8-8cf2-40415c38cfd3" xsi:nil="true"/>
    <lcf76f155ced4ddcb4097134ff3c332f xmlns="5f3fe63b-2fd3-4e27-b8b9-cdbb162c5c79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3DD7A9-5924-4E18-82C7-3C9AD5323795}"/>
</file>

<file path=customXml/itemProps2.xml><?xml version="1.0" encoding="utf-8"?>
<ds:datastoreItem xmlns:ds="http://schemas.openxmlformats.org/officeDocument/2006/customXml" ds:itemID="{D0D278E5-15FC-4772-85DA-09826B806182}">
  <ds:schemaRefs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microsoft.com/office/2006/documentManagement/types"/>
    <ds:schemaRef ds:uri="http://purl.org/dc/elements/1.1/"/>
    <ds:schemaRef ds:uri="http://purl.org/dc/terms/"/>
    <ds:schemaRef ds:uri="cb04b827-88ad-4e7d-98d6-5d230dabb76e"/>
    <ds:schemaRef ds:uri="http://purl.org/dc/dcmitype/"/>
    <ds:schemaRef ds:uri="http://schemas.openxmlformats.org/package/2006/metadata/core-properties"/>
    <ds:schemaRef ds:uri="18d6f65e-618c-4d3f-b08d-f7296dddaee2"/>
  </ds:schemaRefs>
</ds:datastoreItem>
</file>

<file path=customXml/itemProps3.xml><?xml version="1.0" encoding="utf-8"?>
<ds:datastoreItem xmlns:ds="http://schemas.openxmlformats.org/officeDocument/2006/customXml" ds:itemID="{3C0548C7-F918-41A6-8C6C-8D14D2AE83B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32938CB-3BC6-4F5B-B259-14D7C016E9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Updated Narrative Template</ap:Template>
  <ap:Application>Microsoft Word for the web</ap:Application>
  <ap:DocSecurity>0</ap:DocSecurity>
  <ap:ScaleCrop>false</ap:ScaleCrop>
  <ap:Company>The Aegis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Gutierrez, PSP</dc:creator>
  <cp:keywords/>
  <dc:description/>
  <cp:lastModifiedBy>Emily Antico</cp:lastModifiedBy>
  <cp:revision>55</cp:revision>
  <dcterms:created xsi:type="dcterms:W3CDTF">2026-02-05T17:41:00Z</dcterms:created>
  <dcterms:modified xsi:type="dcterms:W3CDTF">2026-02-06T16:58:08Z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0x01010097666C9425925F438490F329E047BC82</vt:lpwstr>
  </property>
  <property fmtid="{D5CDD505-2E9C-101B-9397-08002B2CF9AE}" pid="3" name="MediaServiceImageTags">
    <vt:lpwstr/>
  </property>
  <property fmtid="{D5CDD505-2E9C-101B-9397-08002B2CF9AE}" pid="4" name="GrammarlyDocumentId">
    <vt:lpwstr>b81c70c0-9a00-475d-aca0-aa150664d02c</vt:lpwstr>
  </property>
</Properties>
</file>